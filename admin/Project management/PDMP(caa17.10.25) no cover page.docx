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702F" w14:textId="6B7DA28C" w:rsidR="0034364B" w:rsidRDefault="00B66E04" w:rsidP="007D5E2B">
      <w:pPr>
        <w:pStyle w:val="Heading1"/>
        <w:spacing w:before="0" w:after="0" w:line="240" w:lineRule="auto"/>
        <w:rPr>
          <w:rStyle w:val="Strong"/>
          <w:sz w:val="32"/>
          <w:szCs w:val="96"/>
        </w:rPr>
      </w:pPr>
      <w:bookmarkStart w:id="0" w:name="_Hlk100312292"/>
      <w:bookmarkStart w:id="1" w:name="_Toc479168286"/>
      <w:r w:rsidRPr="00442402">
        <w:rPr>
          <w:rStyle w:val="Strong"/>
          <w:sz w:val="32"/>
          <w:szCs w:val="96"/>
        </w:rPr>
        <w:t>Project &amp; Data Management Plan</w:t>
      </w:r>
    </w:p>
    <w:p w14:paraId="35B972A5" w14:textId="25B2DCB8" w:rsidR="00022A0F" w:rsidRPr="005130C6" w:rsidRDefault="00022A0F" w:rsidP="00022A0F">
      <w:pPr>
        <w:pStyle w:val="Text"/>
        <w:ind w:firstLine="0"/>
        <w:jc w:val="center"/>
        <w:rPr>
          <w:sz w:val="22"/>
          <w:szCs w:val="22"/>
        </w:rPr>
      </w:pPr>
      <w:r w:rsidRPr="005130C6">
        <w:rPr>
          <w:sz w:val="22"/>
          <w:szCs w:val="22"/>
        </w:rPr>
        <w:t>“</w:t>
      </w:r>
      <w:r w:rsidR="00DF5D95">
        <w:t>Training Models on Moral Dilemma: How AI “thinks” about ethics</w:t>
      </w:r>
      <w:r w:rsidRPr="005130C6">
        <w:rPr>
          <w:szCs w:val="18"/>
        </w:rPr>
        <w:t>”</w:t>
      </w:r>
    </w:p>
    <w:p w14:paraId="672FF43B" w14:textId="5B5E549D" w:rsidR="00022A0F" w:rsidRPr="00022A0F" w:rsidRDefault="00022A0F" w:rsidP="00022A0F">
      <w:pPr>
        <w:pStyle w:val="Text"/>
        <w:ind w:firstLine="0"/>
        <w:jc w:val="center"/>
      </w:pPr>
      <w:r w:rsidRPr="005130C6">
        <w:rPr>
          <w:i/>
          <w:iCs/>
          <w:szCs w:val="18"/>
        </w:rPr>
        <w:t>Lee Ling Jun, PSB academy</w:t>
      </w:r>
    </w:p>
    <w:p w14:paraId="3BAF007D" w14:textId="407D1FC3" w:rsidR="009C5C28" w:rsidRPr="0089669D" w:rsidRDefault="009C5C28" w:rsidP="002D4FF4">
      <w:pPr>
        <w:pStyle w:val="Heading4"/>
      </w:pPr>
      <w:r w:rsidRPr="0089669D">
        <w:rPr>
          <w:rStyle w:val="Strong"/>
          <w:b w:val="0"/>
          <w:bCs w:val="0"/>
        </w:rPr>
        <w:t>Project Overview</w:t>
      </w:r>
    </w:p>
    <w:p w14:paraId="43B28404" w14:textId="77777777" w:rsidR="009C5C28" w:rsidRDefault="009C5C28" w:rsidP="002452E6">
      <w:pPr>
        <w:pStyle w:val="Heading5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Project Title</w:t>
      </w:r>
    </w:p>
    <w:p w14:paraId="7133B844" w14:textId="01A77968" w:rsidR="00C6673E" w:rsidRPr="00C6673E" w:rsidRDefault="00C6673E" w:rsidP="002452E6">
      <w:pPr>
        <w:pStyle w:val="BodyText"/>
        <w:spacing w:line="240" w:lineRule="auto"/>
        <w:ind w:firstLine="0"/>
        <w:jc w:val="both"/>
      </w:pPr>
      <w:r>
        <w:t xml:space="preserve">“Training Models on Moral </w:t>
      </w:r>
      <w:r w:rsidR="009D7A06">
        <w:t>Dilemma</w:t>
      </w:r>
      <w:r>
        <w:t>: How AI “thinks” about ethics</w:t>
      </w:r>
      <w:r w:rsidR="00C46849">
        <w:t>”</w:t>
      </w:r>
    </w:p>
    <w:p w14:paraId="028E42C4" w14:textId="77777777" w:rsidR="009C5C28" w:rsidRDefault="009C5C28" w:rsidP="002452E6">
      <w:pPr>
        <w:pStyle w:val="Heading5"/>
        <w:jc w:val="both"/>
        <w:rPr>
          <w:sz w:val="27"/>
          <w:szCs w:val="27"/>
        </w:rPr>
      </w:pPr>
      <w:r>
        <w:rPr>
          <w:rStyle w:val="Strong"/>
          <w:b w:val="0"/>
          <w:bCs w:val="0"/>
        </w:rPr>
        <w:t>Summary of Topic &amp; Background</w:t>
      </w:r>
    </w:p>
    <w:p w14:paraId="67ED7F60" w14:textId="6FBE8890" w:rsidR="00D22CE4" w:rsidRPr="00D22CE4" w:rsidRDefault="00362F4D" w:rsidP="002452E6">
      <w:pPr>
        <w:pStyle w:val="NormalWeb"/>
        <w:spacing w:before="0" w:beforeAutospacing="0" w:after="0" w:afterAutospacing="0"/>
        <w:jc w:val="both"/>
      </w:pPr>
      <w:r>
        <w:t>The project explores how AI models can be trained and evaluated on moral dilemmas to comprehend their reasoning spanning from absolute to relative ethical frameworks.</w:t>
      </w:r>
      <w:r w:rsidR="00D22CE4" w:rsidRPr="00D22CE4">
        <w:br/>
      </w:r>
    </w:p>
    <w:p w14:paraId="1D3C72AC" w14:textId="6E34D114" w:rsidR="00D22CE4" w:rsidRDefault="00362F4D" w:rsidP="002452E6">
      <w:pPr>
        <w:pStyle w:val="NormalWeb"/>
        <w:spacing w:before="0" w:beforeAutospacing="0" w:after="0" w:afterAutospacing="0"/>
        <w:jc w:val="both"/>
      </w:pPr>
      <w:r>
        <w:t xml:space="preserve">This exploration takes from John Searle’s Chinese Room Argument (1980), which stands to contest the assumption that </w:t>
      </w:r>
      <w:r w:rsidR="00F511AE">
        <w:t xml:space="preserve">genuine moral perception/cognition </w:t>
      </w:r>
      <w:r w:rsidR="00F827A7">
        <w:t xml:space="preserve">(semantics) </w:t>
      </w:r>
      <w:r w:rsidR="00F511AE">
        <w:t>versus imitation</w:t>
      </w:r>
      <w:r w:rsidR="00F827A7">
        <w:t xml:space="preserve"> of pattern recognition </w:t>
      </w:r>
      <w:r w:rsidR="00F511AE">
        <w:t xml:space="preserve">through </w:t>
      </w:r>
      <w:r w:rsidR="00F827A7">
        <w:t>statistical association (syntax)</w:t>
      </w:r>
      <w:r w:rsidR="00F511AE">
        <w:t xml:space="preserve">. </w:t>
      </w:r>
    </w:p>
    <w:p w14:paraId="13261EF3" w14:textId="77777777" w:rsidR="00925AA5" w:rsidRPr="00D22CE4" w:rsidRDefault="00925AA5" w:rsidP="002452E6">
      <w:pPr>
        <w:pStyle w:val="NormalWeb"/>
        <w:spacing w:before="0" w:beforeAutospacing="0" w:after="0" w:afterAutospacing="0"/>
        <w:jc w:val="both"/>
      </w:pPr>
    </w:p>
    <w:p w14:paraId="74EEBEF3" w14:textId="1DCCBFBC" w:rsidR="00EF6A52" w:rsidRDefault="00A306AD" w:rsidP="002452E6">
      <w:pPr>
        <w:pStyle w:val="NormalWeb"/>
        <w:spacing w:before="0" w:beforeAutospacing="0" w:after="0" w:afterAutospacing="0"/>
        <w:jc w:val="both"/>
        <w:rPr>
          <w:lang w:val="en-US"/>
        </w:rPr>
      </w:pPr>
      <w:r>
        <w:t xml:space="preserve">Recent explorations </w:t>
      </w:r>
      <w:r w:rsidRPr="00A306AD">
        <w:rPr>
          <w:lang w:val="en-US"/>
        </w:rPr>
        <w:t>in computational ethics, such as the Delphi model (</w:t>
      </w:r>
      <w:r w:rsidRPr="00A306AD">
        <w:rPr>
          <w:i/>
          <w:iCs/>
          <w:lang w:val="en-US"/>
        </w:rPr>
        <w:t>Nature Machine Intelligence</w:t>
      </w:r>
      <w:r w:rsidRPr="00A306AD">
        <w:rPr>
          <w:lang w:val="en-US"/>
        </w:rPr>
        <w:t>, 2025), the ETHICS dataset (UC Berkeley), and emerging frameworks for auditing AI moral logic (Neuman et al., 2025)</w:t>
      </w:r>
      <w:r w:rsidR="00BE280E">
        <w:rPr>
          <w:lang w:val="en-US"/>
        </w:rPr>
        <w:t xml:space="preserve">, exemplified developing attempts </w:t>
      </w:r>
    </w:p>
    <w:p w14:paraId="4533795D" w14:textId="5EB926AD" w:rsidR="00D22CE4" w:rsidRPr="00A306AD" w:rsidRDefault="00D22CE4" w:rsidP="002452E6">
      <w:pPr>
        <w:pStyle w:val="NormalWeb"/>
        <w:spacing w:before="0" w:beforeAutospacing="0" w:after="0" w:afterAutospacing="0"/>
        <w:jc w:val="both"/>
      </w:pPr>
      <w:r w:rsidRPr="00A306AD">
        <w:t>Research relevance:</w:t>
      </w:r>
    </w:p>
    <w:p w14:paraId="62C3CD4F" w14:textId="77777777" w:rsidR="00D22CE4" w:rsidRPr="00D22CE4" w:rsidRDefault="00D22CE4" w:rsidP="002452E6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 w:rsidRPr="00D22CE4">
        <w:t>Builds on recent studies like:</w:t>
      </w:r>
    </w:p>
    <w:p w14:paraId="0CA83874" w14:textId="77777777" w:rsidR="00D22CE4" w:rsidRPr="00D22CE4" w:rsidRDefault="00D22CE4" w:rsidP="002452E6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</w:pPr>
      <w:r w:rsidRPr="00D22CE4">
        <w:rPr>
          <w:b/>
          <w:bCs/>
        </w:rPr>
        <w:t>Delphi model (Nature Machine Intelligence, 2025)</w:t>
      </w:r>
      <w:r w:rsidRPr="00D22CE4">
        <w:t xml:space="preserve"> – machine moral judgment trained on human responses.</w:t>
      </w:r>
    </w:p>
    <w:p w14:paraId="2C8A6B12" w14:textId="77777777" w:rsidR="00D22CE4" w:rsidRPr="00D22CE4" w:rsidRDefault="00D22CE4" w:rsidP="002452E6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</w:pPr>
      <w:r w:rsidRPr="00D22CE4">
        <w:rPr>
          <w:b/>
          <w:bCs/>
        </w:rPr>
        <w:t>ETHICS dataset (UC Berkeley)</w:t>
      </w:r>
      <w:r w:rsidRPr="00D22CE4">
        <w:t xml:space="preserve"> – moral classification benchmark for AI alignment.</w:t>
      </w:r>
    </w:p>
    <w:p w14:paraId="553A5C77" w14:textId="77777777" w:rsidR="00D22CE4" w:rsidRPr="00D22CE4" w:rsidRDefault="00D22CE4" w:rsidP="002452E6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</w:pPr>
      <w:r w:rsidRPr="00D22CE4">
        <w:rPr>
          <w:b/>
          <w:bCs/>
        </w:rPr>
        <w:t>Auditing frameworks</w:t>
      </w:r>
      <w:r w:rsidRPr="00D22CE4">
        <w:t xml:space="preserve"> (Neuman et al., 2025) – evaluate ethical logic consistency in generative models.</w:t>
      </w:r>
    </w:p>
    <w:p w14:paraId="2B9C28CB" w14:textId="0881123E" w:rsidR="00D22CE4" w:rsidRDefault="00D22CE4" w:rsidP="002452E6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D22CE4">
        <w:rPr>
          <w:b/>
          <w:bCs/>
        </w:rPr>
        <w:t>Expected contribution:</w:t>
      </w:r>
    </w:p>
    <w:p w14:paraId="79179800" w14:textId="77777777" w:rsidR="001E3C3D" w:rsidRPr="00D22CE4" w:rsidRDefault="001E3C3D" w:rsidP="002452E6">
      <w:pPr>
        <w:pStyle w:val="NormalWeb"/>
        <w:spacing w:before="0" w:beforeAutospacing="0" w:after="0" w:afterAutospacing="0"/>
        <w:jc w:val="both"/>
      </w:pPr>
    </w:p>
    <w:p w14:paraId="20D5C425" w14:textId="77777777" w:rsidR="00D22CE4" w:rsidRPr="00D22CE4" w:rsidRDefault="00D22CE4" w:rsidP="002452E6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 w:rsidRPr="00D22CE4">
        <w:t>Provides a framework for assessing whether AI moral outputs stem from reasoning aligned with ethical principles or from statistical patterning.</w:t>
      </w:r>
    </w:p>
    <w:p w14:paraId="43D29576" w14:textId="77777777" w:rsidR="00D22CE4" w:rsidRPr="00D22CE4" w:rsidRDefault="00D22CE4" w:rsidP="002452E6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 w:rsidRPr="00D22CE4">
        <w:t xml:space="preserve">Bridges </w:t>
      </w:r>
      <w:r w:rsidRPr="00D22CE4">
        <w:rPr>
          <w:b/>
          <w:bCs/>
        </w:rPr>
        <w:t>computational methods</w:t>
      </w:r>
      <w:r w:rsidRPr="00D22CE4">
        <w:t xml:space="preserve"> and </w:t>
      </w:r>
      <w:r w:rsidRPr="00D22CE4">
        <w:rPr>
          <w:b/>
          <w:bCs/>
        </w:rPr>
        <w:t>philosophical inquiry</w:t>
      </w:r>
      <w:r w:rsidRPr="00D22CE4">
        <w:t xml:space="preserve"> in moral cognition.</w:t>
      </w:r>
    </w:p>
    <w:p w14:paraId="5BB56642" w14:textId="67087500" w:rsidR="00C6671F" w:rsidRDefault="00D22CE4" w:rsidP="002452E6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 w:rsidRPr="00D22CE4">
        <w:t xml:space="preserve">Aims to inform future </w:t>
      </w:r>
      <w:r w:rsidRPr="00D22CE4">
        <w:rPr>
          <w:b/>
          <w:bCs/>
        </w:rPr>
        <w:t>ethical AI design</w:t>
      </w:r>
      <w:r w:rsidRPr="00D22CE4">
        <w:t xml:space="preserve"> and </w:t>
      </w:r>
      <w:r w:rsidRPr="00D22CE4">
        <w:rPr>
          <w:b/>
          <w:bCs/>
        </w:rPr>
        <w:t>regulation</w:t>
      </w:r>
      <w:r w:rsidRPr="00D22CE4">
        <w:t xml:space="preserve"> by clarifying the boundaries of AI moral “understanding.”</w:t>
      </w:r>
    </w:p>
    <w:p w14:paraId="06A387D2" w14:textId="77777777" w:rsidR="009C5C28" w:rsidRDefault="009C5C28" w:rsidP="002452E6">
      <w:pPr>
        <w:pStyle w:val="Heading5"/>
        <w:jc w:val="both"/>
        <w:rPr>
          <w:sz w:val="27"/>
          <w:szCs w:val="27"/>
        </w:rPr>
      </w:pPr>
      <w:r>
        <w:rPr>
          <w:rStyle w:val="Strong"/>
          <w:b w:val="0"/>
          <w:bCs w:val="0"/>
        </w:rPr>
        <w:t>Research Question</w:t>
      </w:r>
    </w:p>
    <w:p w14:paraId="6A519EF1" w14:textId="3200E3B7" w:rsidR="003C6AC0" w:rsidRDefault="009C5C28" w:rsidP="00FD0B5A">
      <w:pPr>
        <w:pStyle w:val="NormalWeb"/>
        <w:spacing w:before="0" w:beforeAutospacing="0" w:after="0" w:afterAutospacing="0"/>
        <w:jc w:val="both"/>
      </w:pPr>
      <w:r>
        <w:t>How can AI models be trained and evaluated on moral dilemmas to determine whether their ethical reasoning reflects absolute or relative moral frameworks?</w:t>
      </w:r>
    </w:p>
    <w:p w14:paraId="6AC91642" w14:textId="6A44DBC7" w:rsidR="009C5C28" w:rsidRPr="00855032" w:rsidRDefault="009C5C28" w:rsidP="00855032">
      <w:pPr>
        <w:pStyle w:val="Heading5"/>
        <w:jc w:val="both"/>
        <w:rPr>
          <w:sz w:val="27"/>
          <w:szCs w:val="27"/>
        </w:rPr>
      </w:pPr>
      <w:r>
        <w:rPr>
          <w:rStyle w:val="Strong"/>
          <w:b w:val="0"/>
          <w:bCs w:val="0"/>
        </w:rPr>
        <w:t>Project Objectives</w:t>
      </w:r>
    </w:p>
    <w:p w14:paraId="0C6F0C88" w14:textId="77777777" w:rsidR="000310AE" w:rsidRPr="00C0180B" w:rsidRDefault="000310AE" w:rsidP="00C0180B">
      <w:pPr>
        <w:pStyle w:val="ListParagraph"/>
        <w:numPr>
          <w:ilvl w:val="0"/>
          <w:numId w:val="22"/>
        </w:numPr>
        <w:spacing w:after="0" w:line="240" w:lineRule="auto"/>
        <w:jc w:val="both"/>
        <w:textAlignment w:val="baseline"/>
        <w:rPr>
          <w:rFonts w:eastAsia="Times New Roman"/>
          <w:color w:val="000000"/>
          <w:lang w:val="en-SG" w:eastAsia="zh-CN"/>
        </w:rPr>
      </w:pPr>
      <w:r w:rsidRPr="00C0180B">
        <w:rPr>
          <w:rFonts w:eastAsia="Times New Roman"/>
          <w:color w:val="000000"/>
          <w:lang w:val="en-SG" w:eastAsia="zh-CN"/>
        </w:rPr>
        <w:t>Investigate the ability of NLP models to make ethical judgments on moral dilemmas.</w:t>
      </w:r>
    </w:p>
    <w:p w14:paraId="1B40832B" w14:textId="77777777" w:rsidR="000310AE" w:rsidRPr="00C0180B" w:rsidRDefault="000310AE" w:rsidP="00C0180B">
      <w:pPr>
        <w:pStyle w:val="ListParagraph"/>
        <w:numPr>
          <w:ilvl w:val="0"/>
          <w:numId w:val="22"/>
        </w:numPr>
        <w:spacing w:after="0" w:line="240" w:lineRule="auto"/>
        <w:jc w:val="both"/>
        <w:textAlignment w:val="baseline"/>
        <w:rPr>
          <w:rFonts w:eastAsia="Times New Roman"/>
          <w:color w:val="000000"/>
          <w:lang w:val="en-SG" w:eastAsia="zh-CN"/>
        </w:rPr>
      </w:pPr>
      <w:r w:rsidRPr="00C0180B">
        <w:rPr>
          <w:rFonts w:eastAsia="Times New Roman"/>
          <w:color w:val="000000"/>
          <w:lang w:val="en-SG" w:eastAsia="zh-CN"/>
        </w:rPr>
        <w:t>Fine-tune or evaluate transformer-based models on annotated moral datasets.</w:t>
      </w:r>
    </w:p>
    <w:p w14:paraId="14F4C039" w14:textId="77777777" w:rsidR="000310AE" w:rsidRPr="00C0180B" w:rsidRDefault="000310AE" w:rsidP="00C0180B">
      <w:pPr>
        <w:pStyle w:val="ListParagraph"/>
        <w:numPr>
          <w:ilvl w:val="0"/>
          <w:numId w:val="22"/>
        </w:numPr>
        <w:spacing w:after="0" w:line="240" w:lineRule="auto"/>
        <w:jc w:val="both"/>
        <w:textAlignment w:val="baseline"/>
        <w:rPr>
          <w:rFonts w:eastAsia="Times New Roman"/>
          <w:color w:val="000000"/>
          <w:lang w:val="en-SG" w:eastAsia="zh-CN"/>
        </w:rPr>
      </w:pPr>
      <w:r w:rsidRPr="00C0180B">
        <w:rPr>
          <w:rFonts w:eastAsia="Times New Roman"/>
          <w:color w:val="000000"/>
          <w:lang w:val="en-SG" w:eastAsia="zh-CN"/>
        </w:rPr>
        <w:t>Analyse the moral reasoning patterns exhibited by the model using interpretability techniques.</w:t>
      </w:r>
    </w:p>
    <w:p w14:paraId="0C7EF5A5" w14:textId="77777777" w:rsidR="000310AE" w:rsidRPr="00C0180B" w:rsidRDefault="000310AE" w:rsidP="00C0180B">
      <w:pPr>
        <w:pStyle w:val="ListParagraph"/>
        <w:numPr>
          <w:ilvl w:val="0"/>
          <w:numId w:val="22"/>
        </w:numPr>
        <w:spacing w:after="0" w:line="240" w:lineRule="auto"/>
        <w:jc w:val="both"/>
        <w:textAlignment w:val="baseline"/>
        <w:rPr>
          <w:rFonts w:eastAsia="Times New Roman"/>
          <w:color w:val="000000"/>
          <w:lang w:val="en-SG" w:eastAsia="zh-CN"/>
        </w:rPr>
      </w:pPr>
      <w:r w:rsidRPr="00C0180B">
        <w:rPr>
          <w:rFonts w:eastAsia="Times New Roman"/>
          <w:color w:val="000000"/>
          <w:lang w:val="en-SG" w:eastAsia="zh-CN"/>
        </w:rPr>
        <w:t>Compare AI decisions to human ethical frameworks (e.g., utilitarianism, deontology).</w:t>
      </w:r>
    </w:p>
    <w:p w14:paraId="7DA2717C" w14:textId="77777777" w:rsidR="000310AE" w:rsidRPr="00C0180B" w:rsidRDefault="000310AE" w:rsidP="00C0180B">
      <w:pPr>
        <w:pStyle w:val="ListParagraph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ptos" w:eastAsia="Times New Roman" w:hAnsi="Aptos" w:cs="Segoe UI"/>
          <w:color w:val="000000"/>
          <w:lang w:val="en-SG" w:eastAsia="zh-CN"/>
        </w:rPr>
      </w:pPr>
      <w:r w:rsidRPr="00C0180B">
        <w:rPr>
          <w:rFonts w:eastAsia="Times New Roman"/>
          <w:color w:val="000000"/>
          <w:lang w:val="en-SG" w:eastAsia="zh-CN"/>
        </w:rPr>
        <w:t>Identify limitations, biases, and implications of relying on AI for ethical reasoning.</w:t>
      </w:r>
    </w:p>
    <w:p w14:paraId="7C0962E8" w14:textId="77777777" w:rsidR="005B1D7A" w:rsidRPr="00774AB7" w:rsidRDefault="005B1D7A" w:rsidP="00B92EFB">
      <w:pPr>
        <w:spacing w:after="0" w:line="240" w:lineRule="auto"/>
        <w:ind w:left="360"/>
        <w:jc w:val="both"/>
        <w:textAlignment w:val="baseline"/>
        <w:rPr>
          <w:rFonts w:ascii="Aptos" w:eastAsia="Times New Roman" w:hAnsi="Aptos" w:cs="Segoe UI"/>
          <w:color w:val="000000"/>
          <w:lang w:val="en-SG" w:eastAsia="zh-CN"/>
        </w:rPr>
      </w:pPr>
    </w:p>
    <w:p w14:paraId="6241ABF7" w14:textId="38A8E354" w:rsidR="000310AE" w:rsidRPr="001E6028" w:rsidRDefault="00610250" w:rsidP="001E6028">
      <w:pPr>
        <w:pStyle w:val="Heading3"/>
        <w:spacing w:before="0" w:line="240" w:lineRule="auto"/>
        <w:jc w:val="both"/>
      </w:pPr>
      <w:r>
        <w:rPr>
          <w:rStyle w:val="Strong"/>
          <w:b w:val="0"/>
          <w:bCs w:val="0"/>
        </w:rPr>
        <w:t>Reference List (Harvard Format)</w:t>
      </w:r>
    </w:p>
    <w:p w14:paraId="4A277289" w14:textId="77777777" w:rsidR="009C5C28" w:rsidRDefault="009C5C28" w:rsidP="002452E6">
      <w:pPr>
        <w:pStyle w:val="NormalWeb"/>
        <w:spacing w:before="0" w:beforeAutospacing="0" w:after="0" w:afterAutospacing="0"/>
        <w:jc w:val="both"/>
      </w:pPr>
      <w:r>
        <w:t xml:space="preserve">Chun, J. and Elkins, K. (2024) </w:t>
      </w:r>
      <w:r>
        <w:rPr>
          <w:rStyle w:val="Emphasis"/>
          <w:rFonts w:eastAsiaTheme="minorEastAsia"/>
        </w:rPr>
        <w:t>Informed AI Regulation: Comparing the Ethical Frameworks of Leading LLM Chatbots Using an Ethics-Based Audit.</w:t>
      </w:r>
      <w:r>
        <w:t xml:space="preserve"> </w:t>
      </w:r>
      <w:proofErr w:type="spellStart"/>
      <w:r>
        <w:rPr>
          <w:rStyle w:val="Emphasis"/>
          <w:rFonts w:eastAsiaTheme="minorEastAsia"/>
        </w:rPr>
        <w:t>arXiv</w:t>
      </w:r>
      <w:proofErr w:type="spellEnd"/>
      <w:r>
        <w:rPr>
          <w:rStyle w:val="Emphasis"/>
          <w:rFonts w:eastAsiaTheme="minorEastAsia"/>
        </w:rPr>
        <w:t xml:space="preserve"> preprint arXiv:2402.01651.</w:t>
      </w:r>
      <w:r>
        <w:t xml:space="preserve"> Available at: </w:t>
      </w:r>
      <w:hyperlink r:id="rId11" w:tgtFrame="_new" w:history="1">
        <w:r>
          <w:rPr>
            <w:rStyle w:val="Hyperlink"/>
          </w:rPr>
          <w:t>https://arxiv.org/abs/2402.01651</w:t>
        </w:r>
      </w:hyperlink>
    </w:p>
    <w:p w14:paraId="6661DECA" w14:textId="77777777" w:rsidR="009C5C28" w:rsidRDefault="009C5C28" w:rsidP="002452E6">
      <w:pPr>
        <w:pStyle w:val="NormalWeb"/>
        <w:spacing w:before="0" w:beforeAutospacing="0" w:after="0" w:afterAutospacing="0"/>
        <w:jc w:val="both"/>
      </w:pPr>
      <w:r>
        <w:t xml:space="preserve">Jiang, L., Hwang, M., Bhagavatula, C., et al. (2025) </w:t>
      </w:r>
      <w:r>
        <w:rPr>
          <w:rStyle w:val="Emphasis"/>
          <w:rFonts w:eastAsiaTheme="minorEastAsia"/>
        </w:rPr>
        <w:t>Investigating Machine Moral Judgement Through the Delphi Model.</w:t>
      </w:r>
      <w:r>
        <w:t xml:space="preserve"> </w:t>
      </w:r>
      <w:r>
        <w:rPr>
          <w:rStyle w:val="Emphasis"/>
          <w:rFonts w:eastAsiaTheme="minorEastAsia"/>
        </w:rPr>
        <w:t>Nature Machine Intelligence.</w:t>
      </w:r>
      <w:r>
        <w:t xml:space="preserve"> Available at: </w:t>
      </w:r>
      <w:hyperlink r:id="rId12" w:tgtFrame="_new" w:history="1">
        <w:r>
          <w:rPr>
            <w:rStyle w:val="Hyperlink"/>
          </w:rPr>
          <w:t>https://www.nature.com/articles/s42256-024-00969-6</w:t>
        </w:r>
      </w:hyperlink>
    </w:p>
    <w:p w14:paraId="53ACD03C" w14:textId="77777777" w:rsidR="009C5C28" w:rsidRDefault="009C5C28" w:rsidP="002452E6">
      <w:pPr>
        <w:pStyle w:val="NormalWeb"/>
        <w:spacing w:before="0" w:beforeAutospacing="0" w:after="0" w:afterAutospacing="0"/>
        <w:jc w:val="both"/>
      </w:pPr>
      <w:r>
        <w:t xml:space="preserve">Neuman, S., Coleman, E., </w:t>
      </w:r>
      <w:proofErr w:type="spellStart"/>
      <w:r>
        <w:t>Dasdan</w:t>
      </w:r>
      <w:proofErr w:type="spellEnd"/>
      <w:r>
        <w:t xml:space="preserve">, A., Ali, M. and Shah, R. (2025) </w:t>
      </w:r>
      <w:r>
        <w:rPr>
          <w:rStyle w:val="Emphasis"/>
          <w:rFonts w:eastAsiaTheme="minorEastAsia"/>
        </w:rPr>
        <w:t>Auditing the Ethical Logic of Generative AI Models.</w:t>
      </w:r>
      <w:r>
        <w:t xml:space="preserve"> </w:t>
      </w:r>
      <w:proofErr w:type="spellStart"/>
      <w:r>
        <w:rPr>
          <w:rStyle w:val="Emphasis"/>
          <w:rFonts w:eastAsiaTheme="minorEastAsia"/>
        </w:rPr>
        <w:t>arXiv</w:t>
      </w:r>
      <w:proofErr w:type="spellEnd"/>
      <w:r>
        <w:rPr>
          <w:rStyle w:val="Emphasis"/>
          <w:rFonts w:eastAsiaTheme="minorEastAsia"/>
        </w:rPr>
        <w:t xml:space="preserve"> preprint arXiv:2504.17544.</w:t>
      </w:r>
      <w:r>
        <w:t xml:space="preserve"> Available at: </w:t>
      </w:r>
      <w:hyperlink r:id="rId13" w:tgtFrame="_new" w:history="1">
        <w:r>
          <w:rPr>
            <w:rStyle w:val="Hyperlink"/>
          </w:rPr>
          <w:t>https://arxiv.org/abs/2504.17544</w:t>
        </w:r>
      </w:hyperlink>
    </w:p>
    <w:p w14:paraId="5738A509" w14:textId="26D3C3D6" w:rsidR="00A91CA8" w:rsidRPr="00897E38" w:rsidRDefault="00A91CA8" w:rsidP="002452E6">
      <w:pPr>
        <w:pStyle w:val="Heading3"/>
        <w:numPr>
          <w:ilvl w:val="0"/>
          <w:numId w:val="19"/>
        </w:numPr>
        <w:jc w:val="both"/>
        <w:rPr>
          <w:b/>
          <w:bCs/>
        </w:rPr>
      </w:pPr>
      <w:r w:rsidRPr="00897E38">
        <w:rPr>
          <w:rStyle w:val="Strong"/>
          <w:b w:val="0"/>
          <w:bCs w:val="0"/>
        </w:rPr>
        <w:t>Project Plan</w:t>
      </w:r>
    </w:p>
    <w:p w14:paraId="1C281C62" w14:textId="77777777" w:rsidR="0090674E" w:rsidRDefault="00C1079B" w:rsidP="007E50D1">
      <w:pPr>
        <w:spacing w:after="0" w:line="278" w:lineRule="auto"/>
      </w:pPr>
      <w:r w:rsidRPr="0083670E">
        <w:rPr>
          <w:b/>
          <w:bCs/>
        </w:rPr>
        <w:t>Task list</w:t>
      </w:r>
      <w:r w:rsidR="00965962" w:rsidRPr="0083670E">
        <w:rPr>
          <w:b/>
          <w:bCs/>
        </w:rPr>
        <w:t>:</w:t>
      </w:r>
      <w:r w:rsidR="00965962" w:rsidRPr="0083670E">
        <w:t xml:space="preserve"> </w:t>
      </w:r>
    </w:p>
    <w:p w14:paraId="784CF015" w14:textId="49D5AD0C" w:rsidR="006E0A48" w:rsidRDefault="0090674E" w:rsidP="007E50D1">
      <w:pPr>
        <w:spacing w:after="0" w:line="278" w:lineRule="auto"/>
        <w:rPr>
          <w:b/>
          <w:bCs/>
        </w:rPr>
      </w:pPr>
      <w:r>
        <w:t xml:space="preserve">To collect and </w:t>
      </w:r>
      <w:proofErr w:type="spellStart"/>
      <w:r>
        <w:t>analyse</w:t>
      </w:r>
      <w:proofErr w:type="spellEnd"/>
      <w:r>
        <w:t xml:space="preserve"> open moral reasoning datasets (e.g., </w:t>
      </w:r>
      <w:proofErr w:type="spellStart"/>
      <w:r>
        <w:t>NormBank</w:t>
      </w:r>
      <w:proofErr w:type="spellEnd"/>
      <w:r>
        <w:t>, ETHICS, Scruples).</w:t>
      </w:r>
      <w:r w:rsidR="00965962">
        <w:cr/>
      </w:r>
    </w:p>
    <w:p w14:paraId="4EC32A03" w14:textId="78052442" w:rsidR="00965962" w:rsidRPr="009C5C28" w:rsidRDefault="00965962" w:rsidP="007E50D1">
      <w:pPr>
        <w:spacing w:after="0" w:line="278" w:lineRule="auto"/>
        <w:rPr>
          <w:b/>
          <w:bCs/>
        </w:rPr>
      </w:pPr>
      <w:r w:rsidRPr="009C5C28">
        <w:rPr>
          <w:b/>
          <w:bCs/>
        </w:rPr>
        <w:t>Timeline:</w:t>
      </w:r>
      <w:r w:rsidRPr="0083670E">
        <w:t xml:space="preserve"> </w:t>
      </w:r>
    </w:p>
    <w:p w14:paraId="6CDB09B5" w14:textId="0452D036" w:rsidR="00BE2E1D" w:rsidRDefault="00BE2E1D" w:rsidP="002452E6">
      <w:pPr>
        <w:pStyle w:val="Heading3"/>
        <w:numPr>
          <w:ilvl w:val="0"/>
          <w:numId w:val="19"/>
        </w:numPr>
        <w:jc w:val="both"/>
        <w:rPr>
          <w:sz w:val="36"/>
          <w:szCs w:val="36"/>
        </w:rPr>
      </w:pPr>
      <w:r>
        <w:rPr>
          <w:rStyle w:val="Strong"/>
          <w:b w:val="0"/>
          <w:bCs w:val="0"/>
        </w:rPr>
        <w:t>Data Management Plan</w:t>
      </w:r>
    </w:p>
    <w:p w14:paraId="2A104FC1" w14:textId="77777777" w:rsidR="00BE2E1D" w:rsidRDefault="00BE2E1D" w:rsidP="002452E6">
      <w:pPr>
        <w:pStyle w:val="Heading5"/>
        <w:jc w:val="both"/>
      </w:pPr>
      <w:r>
        <w:rPr>
          <w:rStyle w:val="Strong"/>
          <w:b w:val="0"/>
          <w:bCs w:val="0"/>
        </w:rPr>
        <w:t>Overview of Dataset</w:t>
      </w:r>
    </w:p>
    <w:p w14:paraId="4ED06146" w14:textId="77777777" w:rsidR="00BE2E1D" w:rsidRDefault="00BE2E1D" w:rsidP="002452E6">
      <w:pPr>
        <w:pStyle w:val="NormalWeb"/>
        <w:spacing w:before="0" w:beforeAutospacing="0" w:after="0" w:afterAutospacing="0"/>
        <w:jc w:val="both"/>
      </w:pPr>
      <w:r>
        <w:t>The datasets used include moral reasoning corpora that contain text-based ethical dilemmas and crowd-sourced moral judgments.</w:t>
      </w:r>
    </w:p>
    <w:p w14:paraId="2B30A32E" w14:textId="77777777" w:rsidR="00BE2E1D" w:rsidRDefault="00BE2E1D" w:rsidP="002452E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proofErr w:type="spellStart"/>
      <w:r>
        <w:rPr>
          <w:rStyle w:val="Strong"/>
        </w:rPr>
        <w:t>NormBank</w:t>
      </w:r>
      <w:proofErr w:type="spellEnd"/>
      <w:r>
        <w:rPr>
          <w:rStyle w:val="Strong"/>
        </w:rPr>
        <w:t xml:space="preserve"> (USA)</w:t>
      </w:r>
      <w:r>
        <w:t xml:space="preserve"> – Created by the University of Washington; aims to model social and moral norms.</w:t>
      </w:r>
    </w:p>
    <w:p w14:paraId="03F0F302" w14:textId="77777777" w:rsidR="00BE2E1D" w:rsidRDefault="00BE2E1D" w:rsidP="002452E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>
        <w:rPr>
          <w:rStyle w:val="Strong"/>
        </w:rPr>
        <w:t>ETHICS Dataset (UC Berkeley, USA)</w:t>
      </w:r>
      <w:r>
        <w:t xml:space="preserve"> – Designed to train models on ethical text classification tasks.</w:t>
      </w:r>
    </w:p>
    <w:p w14:paraId="4DA7384B" w14:textId="70755551" w:rsidR="00BE2E1D" w:rsidRDefault="00BE2E1D" w:rsidP="002452E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>
        <w:rPr>
          <w:rStyle w:val="Strong"/>
        </w:rPr>
        <w:t>Scruples Dataset (Google Research, USA)</w:t>
      </w:r>
      <w:r>
        <w:t xml:space="preserve"> – Collected from Reddit discussions to </w:t>
      </w:r>
      <w:r w:rsidR="00CA72BF">
        <w:t>analyse</w:t>
      </w:r>
      <w:r>
        <w:t xml:space="preserve"> real-world moral reasoning.</w:t>
      </w:r>
    </w:p>
    <w:p w14:paraId="6C33CE55" w14:textId="77777777" w:rsidR="00FB2958" w:rsidRPr="00FB2958" w:rsidRDefault="00FB2958" w:rsidP="002452E6">
      <w:pPr>
        <w:pStyle w:val="Heading5"/>
        <w:jc w:val="both"/>
      </w:pPr>
      <w:r w:rsidRPr="00FB2958">
        <w:t>Data Collection</w:t>
      </w:r>
    </w:p>
    <w:p w14:paraId="1A7F8D3D" w14:textId="77777777" w:rsidR="00FB2958" w:rsidRPr="00FB2958" w:rsidRDefault="00FB2958" w:rsidP="002452E6">
      <w:pPr>
        <w:pStyle w:val="NormalWeb"/>
        <w:spacing w:before="0" w:beforeAutospacing="0" w:after="0" w:afterAutospacing="0"/>
        <w:jc w:val="both"/>
      </w:pPr>
      <w:r w:rsidRPr="00FB2958">
        <w:t>Data will be accessed via public repositories:</w:t>
      </w:r>
    </w:p>
    <w:p w14:paraId="2A5A2877" w14:textId="77777777" w:rsidR="00FB2958" w:rsidRPr="00FB2958" w:rsidRDefault="00FB2958" w:rsidP="002452E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 w:rsidRPr="00FB2958">
        <w:t>NormBank</w:t>
      </w:r>
      <w:proofErr w:type="spellEnd"/>
      <w:r w:rsidRPr="00FB2958">
        <w:t xml:space="preserve">: </w:t>
      </w:r>
      <w:hyperlink r:id="rId14" w:tgtFrame="_new" w:history="1">
        <w:r w:rsidRPr="00FB2958">
          <w:rPr>
            <w:rStyle w:val="Hyperlink"/>
          </w:rPr>
          <w:t>https://github.com/SALT-NLP/normbank</w:t>
        </w:r>
      </w:hyperlink>
    </w:p>
    <w:p w14:paraId="5FCF25C2" w14:textId="77777777" w:rsidR="00FB2958" w:rsidRPr="00FB2958" w:rsidRDefault="00FB2958" w:rsidP="002452E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 w:rsidRPr="00FB2958">
        <w:t xml:space="preserve">ETHICS: </w:t>
      </w:r>
      <w:hyperlink r:id="rId15" w:tgtFrame="_new" w:history="1">
        <w:r w:rsidRPr="00FB2958">
          <w:rPr>
            <w:rStyle w:val="Hyperlink"/>
          </w:rPr>
          <w:t>https://github.com/hendrycks/ethics</w:t>
        </w:r>
      </w:hyperlink>
    </w:p>
    <w:p w14:paraId="28E87D16" w14:textId="77777777" w:rsidR="00FB2958" w:rsidRPr="00FB2958" w:rsidRDefault="00FB2958" w:rsidP="002452E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 w:rsidRPr="00FB2958">
        <w:t xml:space="preserve">Scruples: </w:t>
      </w:r>
      <w:hyperlink r:id="rId16" w:tgtFrame="_new" w:history="1">
        <w:r w:rsidRPr="00FB2958">
          <w:rPr>
            <w:rStyle w:val="Hyperlink"/>
          </w:rPr>
          <w:t>https://arxiv.org/abs/2008.09094</w:t>
        </w:r>
      </w:hyperlink>
    </w:p>
    <w:p w14:paraId="7A138743" w14:textId="77777777" w:rsidR="00FB2958" w:rsidRPr="00FB2958" w:rsidRDefault="00FB2958" w:rsidP="00F05DB5">
      <w:pPr>
        <w:pStyle w:val="NormalWeb"/>
        <w:spacing w:before="0" w:beforeAutospacing="0" w:after="0" w:afterAutospacing="0"/>
        <w:jc w:val="both"/>
      </w:pPr>
      <w:r w:rsidRPr="00FB2958">
        <w:t>All datasets are open-source for academic use and do not include personally identifiable information.</w:t>
      </w:r>
    </w:p>
    <w:p w14:paraId="372BEAD2" w14:textId="77777777" w:rsidR="00FB2958" w:rsidRDefault="00FB2958" w:rsidP="002452E6">
      <w:pPr>
        <w:pStyle w:val="Heading5"/>
        <w:jc w:val="both"/>
        <w:rPr>
          <w:sz w:val="27"/>
          <w:szCs w:val="27"/>
        </w:rPr>
      </w:pPr>
      <w:r>
        <w:rPr>
          <w:rStyle w:val="Strong"/>
          <w:b w:val="0"/>
          <w:bCs w:val="0"/>
        </w:rPr>
        <w:t>Metadata</w:t>
      </w:r>
    </w:p>
    <w:p w14:paraId="2ADC5D7F" w14:textId="77777777" w:rsidR="00FB2958" w:rsidRDefault="00FB2958" w:rsidP="002452E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</w:pPr>
      <w:r>
        <w:rPr>
          <w:rStyle w:val="Strong"/>
        </w:rPr>
        <w:t>Formats:</w:t>
      </w:r>
      <w:r>
        <w:t xml:space="preserve"> </w:t>
      </w:r>
      <w:r>
        <w:rPr>
          <w:rStyle w:val="HTMLCode"/>
          <w:rFonts w:eastAsiaTheme="minorEastAsia"/>
        </w:rPr>
        <w:t>.csv</w:t>
      </w:r>
      <w:proofErr w:type="gramStart"/>
      <w:r>
        <w:t xml:space="preserve">,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json</w:t>
      </w:r>
      <w:proofErr w:type="spellEnd"/>
      <w:proofErr w:type="gramEnd"/>
      <w:r>
        <w:t xml:space="preserve">, </w:t>
      </w:r>
      <w:r>
        <w:rPr>
          <w:rStyle w:val="HTMLCode"/>
          <w:rFonts w:eastAsiaTheme="minorEastAsia"/>
        </w:rPr>
        <w:t>.txt</w:t>
      </w:r>
    </w:p>
    <w:p w14:paraId="62FB977E" w14:textId="7C8BBCCF" w:rsidR="00FB2958" w:rsidRDefault="00FB2958" w:rsidP="002452E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</w:pPr>
      <w:r>
        <w:rPr>
          <w:rStyle w:val="Strong"/>
        </w:rPr>
        <w:t>Size:</w:t>
      </w:r>
      <w:r>
        <w:t xml:space="preserve"> ~</w:t>
      </w:r>
      <w:r w:rsidR="00295047">
        <w:t>___</w:t>
      </w:r>
      <w:r>
        <w:t>GB total (data + code)</w:t>
      </w:r>
    </w:p>
    <w:p w14:paraId="68EFAC1D" w14:textId="77777777" w:rsidR="00FB2958" w:rsidRDefault="00FB2958" w:rsidP="002452E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</w:pPr>
      <w:r>
        <w:rPr>
          <w:rStyle w:val="Strong"/>
        </w:rPr>
        <w:t>Records:</w:t>
      </w:r>
      <w:r>
        <w:t xml:space="preserve"> Approx. 1–2 million dilemmas and judgment pairs</w:t>
      </w:r>
    </w:p>
    <w:p w14:paraId="7A89ED7D" w14:textId="460E05B0" w:rsidR="008C66D7" w:rsidRDefault="00FB2958" w:rsidP="002452E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</w:pPr>
      <w:r>
        <w:rPr>
          <w:rStyle w:val="Strong"/>
        </w:rPr>
        <w:lastRenderedPageBreak/>
        <w:t>Code files:</w:t>
      </w:r>
      <w:r>
        <w:t xml:space="preserve"> </w:t>
      </w:r>
      <w:r w:rsidRPr="003058A8">
        <w:rPr>
          <w:i/>
          <w:iCs/>
        </w:rPr>
        <w:t>Python scripts</w:t>
      </w:r>
      <w:r>
        <w:t xml:space="preserve"> (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</w:t>
      </w:r>
      <w:proofErr w:type="spellEnd"/>
      <w:r>
        <w:t>)</w:t>
      </w:r>
    </w:p>
    <w:p w14:paraId="5E31E161" w14:textId="77777777" w:rsidR="004929BB" w:rsidRDefault="004929BB" w:rsidP="002452E6">
      <w:pPr>
        <w:pStyle w:val="NormalWeb"/>
        <w:spacing w:before="0" w:beforeAutospacing="0" w:after="0" w:afterAutospacing="0"/>
        <w:ind w:left="720"/>
        <w:jc w:val="both"/>
      </w:pPr>
    </w:p>
    <w:p w14:paraId="3D4BED69" w14:textId="77777777" w:rsidR="00FB2958" w:rsidRDefault="00FB2958" w:rsidP="002452E6">
      <w:pPr>
        <w:pStyle w:val="Heading5"/>
        <w:jc w:val="both"/>
        <w:rPr>
          <w:sz w:val="27"/>
          <w:szCs w:val="27"/>
        </w:rPr>
      </w:pPr>
      <w:r>
        <w:rPr>
          <w:rStyle w:val="Strong"/>
          <w:b w:val="0"/>
          <w:bCs w:val="0"/>
        </w:rPr>
        <w:t>Version Control</w:t>
      </w:r>
    </w:p>
    <w:p w14:paraId="24DFB714" w14:textId="2E9A7046" w:rsidR="00FB2958" w:rsidRDefault="00FB2958" w:rsidP="002452E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rPr>
          <w:rStyle w:val="Strong"/>
        </w:rPr>
        <w:t>GitHub Repository:</w:t>
      </w:r>
      <w:r>
        <w:t xml:space="preserve"> </w:t>
      </w:r>
      <w:hyperlink r:id="rId17" w:history="1">
        <w:r w:rsidR="0000084E" w:rsidRPr="00F841E5">
          <w:rPr>
            <w:rStyle w:val="Hyperlink"/>
          </w:rPr>
          <w:t>https://github.com/nujgnil/AI-ethics</w:t>
        </w:r>
      </w:hyperlink>
    </w:p>
    <w:p w14:paraId="357F3D41" w14:textId="77777777" w:rsidR="00FB2958" w:rsidRDefault="00FB2958" w:rsidP="002452E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rPr>
          <w:rStyle w:val="Strong"/>
        </w:rPr>
        <w:t>Commit Frequency:</w:t>
      </w:r>
      <w:r>
        <w:t xml:space="preserve"> Weekly</w:t>
      </w:r>
    </w:p>
    <w:p w14:paraId="6D5DA8EC" w14:textId="77777777" w:rsidR="00FB2958" w:rsidRDefault="00FB2958" w:rsidP="002452E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rPr>
          <w:rStyle w:val="Strong"/>
        </w:rPr>
        <w:t>Versioning System:</w:t>
      </w:r>
    </w:p>
    <w:p w14:paraId="3D265C6C" w14:textId="530C072A" w:rsidR="00FB2958" w:rsidRDefault="00FB2958" w:rsidP="002452E6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</w:pPr>
      <w:r>
        <w:t>Scripts:</w:t>
      </w:r>
      <w:r w:rsidR="007135E1">
        <w:t>(</w:t>
      </w:r>
      <w:r w:rsidR="007135E1">
        <w:rPr>
          <w:rStyle w:val="HTMLCode"/>
        </w:rPr>
        <w:t>Script_name.csv)</w:t>
      </w:r>
      <w:r w:rsidR="007135E1">
        <w:t xml:space="preserve"> </w:t>
      </w:r>
    </w:p>
    <w:p w14:paraId="03B46A4A" w14:textId="5C5852FE" w:rsidR="00FB2958" w:rsidRDefault="00FB2958" w:rsidP="002452E6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</w:pPr>
      <w:r>
        <w:t xml:space="preserve">Data: </w:t>
      </w:r>
      <w:r w:rsidR="007135E1">
        <w:rPr>
          <w:rStyle w:val="HTMLCode"/>
        </w:rPr>
        <w:t>(data set name.csv)</w:t>
      </w:r>
    </w:p>
    <w:p w14:paraId="5083C99C" w14:textId="02C397E7" w:rsidR="00C85A91" w:rsidRDefault="00FB2958" w:rsidP="002452E6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</w:pPr>
      <w:r>
        <w:t xml:space="preserve">Commits </w:t>
      </w:r>
      <w:proofErr w:type="spellStart"/>
      <w:r>
        <w:t>labeled</w:t>
      </w:r>
      <w:proofErr w:type="spellEnd"/>
      <w:r>
        <w:t xml:space="preserve"> by phase (e.g., “feat: preprocessing script”, “update: evaluation metrics”).</w:t>
      </w:r>
    </w:p>
    <w:p w14:paraId="417572EF" w14:textId="77777777" w:rsidR="00FB2958" w:rsidRDefault="00FB2958" w:rsidP="002452E6">
      <w:pPr>
        <w:pStyle w:val="Heading5"/>
        <w:jc w:val="both"/>
        <w:rPr>
          <w:sz w:val="27"/>
          <w:szCs w:val="27"/>
        </w:rPr>
      </w:pPr>
      <w:r>
        <w:rPr>
          <w:rStyle w:val="Strong"/>
          <w:b w:val="0"/>
          <w:bCs w:val="0"/>
        </w:rPr>
        <w:t>ReadMe File Statement</w:t>
      </w:r>
    </w:p>
    <w:p w14:paraId="51C710FE" w14:textId="77777777" w:rsidR="00FB2958" w:rsidRDefault="00FB2958" w:rsidP="002452E6">
      <w:pPr>
        <w:pStyle w:val="NormalWeb"/>
        <w:spacing w:before="0" w:beforeAutospacing="0" w:after="0" w:afterAutospacing="0"/>
        <w:jc w:val="both"/>
      </w:pPr>
      <w:r>
        <w:t>The GitHub repository will include a README file outlining:</w:t>
      </w:r>
    </w:p>
    <w:p w14:paraId="5CE3B5C4" w14:textId="77777777" w:rsidR="00FB2958" w:rsidRDefault="00FB2958" w:rsidP="002452E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</w:pPr>
      <w:r>
        <w:t>Project overview and objectives</w:t>
      </w:r>
    </w:p>
    <w:p w14:paraId="26C103B6" w14:textId="77777777" w:rsidR="00FB2958" w:rsidRDefault="00FB2958" w:rsidP="002452E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</w:pPr>
      <w:r>
        <w:t>Dataset details and citation links</w:t>
      </w:r>
    </w:p>
    <w:p w14:paraId="55B818FC" w14:textId="77777777" w:rsidR="00FB2958" w:rsidRDefault="00FB2958" w:rsidP="002452E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</w:pPr>
      <w:r>
        <w:t>Code structure and setup instructions</w:t>
      </w:r>
    </w:p>
    <w:p w14:paraId="12A35A69" w14:textId="77777777" w:rsidR="00FB2958" w:rsidRDefault="00FB2958" w:rsidP="002452E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</w:pPr>
      <w:r>
        <w:t>Dependencies (</w:t>
      </w:r>
      <w:r>
        <w:rPr>
          <w:rStyle w:val="HTMLCode"/>
          <w:rFonts w:eastAsiaTheme="minorEastAsia"/>
        </w:rPr>
        <w:t>requirements.txt</w:t>
      </w:r>
      <w:r>
        <w:t>)</w:t>
      </w:r>
    </w:p>
    <w:p w14:paraId="1FD01FF9" w14:textId="77777777" w:rsidR="00FB2958" w:rsidRDefault="00FB2958" w:rsidP="002452E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</w:pPr>
      <w:r>
        <w:t>Ethical compliance and citation guidelines</w:t>
      </w:r>
      <w:r>
        <w:br/>
        <w:t xml:space="preserve">This </w:t>
      </w:r>
      <w:proofErr w:type="gramStart"/>
      <w:r>
        <w:t>ensures</w:t>
      </w:r>
      <w:proofErr w:type="gramEnd"/>
      <w:r>
        <w:t xml:space="preserve"> transparency and reusability for future researchers.</w:t>
      </w:r>
    </w:p>
    <w:p w14:paraId="66A065FB" w14:textId="77777777" w:rsidR="00FB2958" w:rsidRDefault="00FB2958" w:rsidP="002452E6">
      <w:pPr>
        <w:pStyle w:val="Heading5"/>
        <w:jc w:val="both"/>
        <w:rPr>
          <w:sz w:val="27"/>
          <w:szCs w:val="27"/>
        </w:rPr>
      </w:pPr>
      <w:r>
        <w:rPr>
          <w:rStyle w:val="Strong"/>
          <w:b w:val="0"/>
          <w:bCs w:val="0"/>
        </w:rPr>
        <w:t>Security &amp; Storage</w:t>
      </w:r>
    </w:p>
    <w:p w14:paraId="3275300B" w14:textId="101500D1" w:rsidR="00FB2958" w:rsidRDefault="00FB2958" w:rsidP="002452E6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rPr>
          <w:rStyle w:val="Strong"/>
        </w:rPr>
        <w:t>Primary Storage:</w:t>
      </w:r>
      <w:r>
        <w:t xml:space="preserve"> GitHub (</w:t>
      </w:r>
      <w:r w:rsidR="00C1079B">
        <w:t>private</w:t>
      </w:r>
      <w:r>
        <w:t xml:space="preserve"> until final submission).</w:t>
      </w:r>
    </w:p>
    <w:p w14:paraId="54C0D203" w14:textId="7C5A539D" w:rsidR="00FB2958" w:rsidRDefault="00FB2958" w:rsidP="002452E6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rPr>
          <w:rStyle w:val="Strong"/>
        </w:rPr>
        <w:t>Secondary Backup:</w:t>
      </w:r>
      <w:r>
        <w:t xml:space="preserve"> </w:t>
      </w:r>
      <w:r w:rsidR="00F92E58">
        <w:t>Lorem Ipsum</w:t>
      </w:r>
      <w:r>
        <w:t xml:space="preserve"> (auto-sync).</w:t>
      </w:r>
    </w:p>
    <w:p w14:paraId="0445A9E4" w14:textId="77777777" w:rsidR="00FB2958" w:rsidRDefault="00FB2958" w:rsidP="002452E6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rPr>
          <w:rStyle w:val="Strong"/>
        </w:rPr>
        <w:t>Backup Frequency:</w:t>
      </w:r>
      <w:r>
        <w:t xml:space="preserve"> Weekly.</w:t>
      </w:r>
    </w:p>
    <w:p w14:paraId="56F28351" w14:textId="77777777" w:rsidR="00151660" w:rsidRDefault="00FB2958" w:rsidP="002452E6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rPr>
          <w:rStyle w:val="Strong"/>
        </w:rPr>
        <w:t>Access:</w:t>
      </w:r>
      <w:r>
        <w:t xml:space="preserve"> Shared with supervisor and assessors only.</w:t>
      </w:r>
      <w:bookmarkEnd w:id="0"/>
      <w:bookmarkEnd w:id="1"/>
    </w:p>
    <w:p w14:paraId="1DD1B483" w14:textId="5C1162E7" w:rsidR="00DE3BCD" w:rsidRDefault="00DE3BCD" w:rsidP="002452E6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rPr>
          <w:rStyle w:val="Strong"/>
        </w:rPr>
        <w:t>Ethics:</w:t>
      </w:r>
    </w:p>
    <w:tbl>
      <w:tblPr>
        <w:tblStyle w:val="TableGrid"/>
        <w:tblW w:w="8647" w:type="dxa"/>
        <w:tblInd w:w="704" w:type="dxa"/>
        <w:tblLook w:val="04A0" w:firstRow="1" w:lastRow="0" w:firstColumn="1" w:lastColumn="0" w:noHBand="0" w:noVBand="1"/>
      </w:tblPr>
      <w:tblGrid>
        <w:gridCol w:w="1696"/>
        <w:gridCol w:w="6951"/>
      </w:tblGrid>
      <w:tr w:rsidR="007451E1" w14:paraId="6CB0BC3E" w14:textId="77777777" w:rsidTr="00B05F45">
        <w:tc>
          <w:tcPr>
            <w:tcW w:w="1696" w:type="dxa"/>
            <w:shd w:val="clear" w:color="auto" w:fill="E7E6E6" w:themeFill="background2"/>
          </w:tcPr>
          <w:p w14:paraId="2A638A69" w14:textId="1177EF6D" w:rsidR="007451E1" w:rsidRPr="002F30F3" w:rsidRDefault="007451E1" w:rsidP="007451E1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</w:rPr>
            </w:pPr>
            <w:r w:rsidRPr="002F30F3">
              <w:rPr>
                <w:b/>
                <w:bCs/>
              </w:rPr>
              <w:t>Criterion</w:t>
            </w:r>
          </w:p>
        </w:tc>
        <w:tc>
          <w:tcPr>
            <w:tcW w:w="6951" w:type="dxa"/>
            <w:shd w:val="clear" w:color="auto" w:fill="E7E6E6" w:themeFill="background2"/>
          </w:tcPr>
          <w:p w14:paraId="47C1B104" w14:textId="1131FD83" w:rsidR="007451E1" w:rsidRPr="002F30F3" w:rsidRDefault="007451E1" w:rsidP="007451E1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</w:rPr>
            </w:pPr>
            <w:r w:rsidRPr="002F30F3">
              <w:rPr>
                <w:b/>
                <w:bCs/>
              </w:rPr>
              <w:t>Response</w:t>
            </w:r>
          </w:p>
        </w:tc>
      </w:tr>
      <w:tr w:rsidR="007451E1" w14:paraId="5B93AA1D" w14:textId="77777777" w:rsidTr="00B05F45">
        <w:tc>
          <w:tcPr>
            <w:tcW w:w="1696" w:type="dxa"/>
          </w:tcPr>
          <w:p w14:paraId="533295E7" w14:textId="2F525BFC" w:rsidR="007451E1" w:rsidRDefault="007451E1" w:rsidP="007451E1">
            <w:pPr>
              <w:pStyle w:val="NormalWeb"/>
              <w:spacing w:before="0" w:beforeAutospacing="0" w:after="0" w:afterAutospacing="0"/>
              <w:jc w:val="both"/>
            </w:pPr>
            <w:r>
              <w:t>GDPR Compliance</w:t>
            </w:r>
          </w:p>
        </w:tc>
        <w:tc>
          <w:tcPr>
            <w:tcW w:w="6951" w:type="dxa"/>
            <w:vAlign w:val="center"/>
          </w:tcPr>
          <w:p w14:paraId="56AD90AA" w14:textId="2217F165" w:rsidR="007451E1" w:rsidRDefault="007451E1" w:rsidP="007451E1">
            <w:pPr>
              <w:pStyle w:val="NormalWeb"/>
              <w:spacing w:before="0" w:beforeAutospacing="0" w:after="0" w:afterAutospacing="0"/>
              <w:jc w:val="both"/>
            </w:pPr>
            <w:r w:rsidRPr="00FB2958">
              <w:t>The datasets contain anonymized, non-identifiable text; no personal data is collected or stored.</w:t>
            </w:r>
          </w:p>
        </w:tc>
      </w:tr>
      <w:tr w:rsidR="007451E1" w14:paraId="19E9373B" w14:textId="77777777" w:rsidTr="00B05F45">
        <w:tc>
          <w:tcPr>
            <w:tcW w:w="1696" w:type="dxa"/>
          </w:tcPr>
          <w:p w14:paraId="4AF20B01" w14:textId="109156EC" w:rsidR="007451E1" w:rsidRDefault="007451E1" w:rsidP="007451E1">
            <w:pPr>
              <w:pStyle w:val="NormalWeb"/>
              <w:spacing w:before="0" w:beforeAutospacing="0" w:after="0" w:afterAutospacing="0"/>
              <w:jc w:val="both"/>
            </w:pPr>
            <w:r>
              <w:t>UH Ethical Policies</w:t>
            </w:r>
          </w:p>
        </w:tc>
        <w:tc>
          <w:tcPr>
            <w:tcW w:w="6951" w:type="dxa"/>
            <w:vAlign w:val="center"/>
          </w:tcPr>
          <w:p w14:paraId="429CF17E" w14:textId="0B9481D1" w:rsidR="007451E1" w:rsidRDefault="007451E1" w:rsidP="007451E1">
            <w:pPr>
              <w:pStyle w:val="NormalWeb"/>
              <w:spacing w:before="0" w:beforeAutospacing="0" w:after="0" w:afterAutospacing="0"/>
              <w:jc w:val="both"/>
            </w:pPr>
            <w:r w:rsidRPr="00FB2958">
              <w:t>The project aligns with the University of Hertfordshire’s ethics policy (use of secondary, anonymized data).</w:t>
            </w:r>
          </w:p>
        </w:tc>
      </w:tr>
      <w:tr w:rsidR="007451E1" w14:paraId="50B49FA0" w14:textId="77777777" w:rsidTr="00B05F45">
        <w:tc>
          <w:tcPr>
            <w:tcW w:w="1696" w:type="dxa"/>
          </w:tcPr>
          <w:p w14:paraId="22F89EB6" w14:textId="69701FDC" w:rsidR="007451E1" w:rsidRDefault="007451E1" w:rsidP="007451E1">
            <w:pPr>
              <w:pStyle w:val="NormalWeb"/>
              <w:spacing w:before="0" w:beforeAutospacing="0" w:after="0" w:afterAutospacing="0"/>
              <w:jc w:val="both"/>
            </w:pPr>
            <w:r>
              <w:t>Permission to Use</w:t>
            </w:r>
          </w:p>
        </w:tc>
        <w:tc>
          <w:tcPr>
            <w:tcW w:w="6951" w:type="dxa"/>
            <w:vAlign w:val="center"/>
          </w:tcPr>
          <w:p w14:paraId="36ED8283" w14:textId="5B44E566" w:rsidR="007451E1" w:rsidRDefault="007451E1" w:rsidP="007451E1">
            <w:pPr>
              <w:pStyle w:val="NormalWeb"/>
              <w:spacing w:before="0" w:beforeAutospacing="0" w:after="0" w:afterAutospacing="0"/>
              <w:jc w:val="both"/>
            </w:pPr>
            <w:r w:rsidRPr="00FB2958">
              <w:t>All datasets are publicly available under open academic licenses (MIT or CC BY).</w:t>
            </w:r>
          </w:p>
        </w:tc>
      </w:tr>
      <w:tr w:rsidR="007451E1" w14:paraId="095D8BBF" w14:textId="77777777" w:rsidTr="00B05F45">
        <w:tc>
          <w:tcPr>
            <w:tcW w:w="1696" w:type="dxa"/>
          </w:tcPr>
          <w:p w14:paraId="3C5C9444" w14:textId="5D61B2C9" w:rsidR="007451E1" w:rsidRDefault="007451E1" w:rsidP="007451E1">
            <w:pPr>
              <w:pStyle w:val="NormalWeb"/>
              <w:spacing w:before="0" w:beforeAutospacing="0" w:after="0" w:afterAutospacing="0"/>
              <w:jc w:val="both"/>
            </w:pPr>
            <w:r>
              <w:t>Original Data Ethics</w:t>
            </w:r>
          </w:p>
        </w:tc>
        <w:tc>
          <w:tcPr>
            <w:tcW w:w="6951" w:type="dxa"/>
            <w:vAlign w:val="center"/>
          </w:tcPr>
          <w:p w14:paraId="46B0D80F" w14:textId="7D2155EA" w:rsidR="007451E1" w:rsidRDefault="007451E1" w:rsidP="007451E1">
            <w:pPr>
              <w:pStyle w:val="NormalWeb"/>
              <w:spacing w:before="0" w:beforeAutospacing="0" w:after="0" w:afterAutospacing="0"/>
              <w:jc w:val="both"/>
            </w:pPr>
            <w:r w:rsidRPr="00FB2958">
              <w:t>The creators (University of Washington, UC Berkeley, Google Research) confirmed ethical data collection procedures. Documentation is available on their official repositories.</w:t>
            </w:r>
          </w:p>
        </w:tc>
      </w:tr>
    </w:tbl>
    <w:p w14:paraId="6E1C7570" w14:textId="77777777" w:rsidR="007451E1" w:rsidRDefault="007451E1" w:rsidP="007451E1">
      <w:pPr>
        <w:pStyle w:val="NormalWeb"/>
        <w:spacing w:before="0" w:beforeAutospacing="0" w:after="0" w:afterAutospacing="0"/>
        <w:jc w:val="both"/>
      </w:pPr>
    </w:p>
    <w:sectPr w:rsidR="007451E1" w:rsidSect="002C39C1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18" w:right="1418" w:bottom="1418" w:left="1418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2C9DE" w14:textId="77777777" w:rsidR="00C403A0" w:rsidRDefault="00C403A0" w:rsidP="005964A7">
      <w:pPr>
        <w:spacing w:after="0" w:line="240" w:lineRule="auto"/>
      </w:pPr>
      <w:r>
        <w:separator/>
      </w:r>
    </w:p>
  </w:endnote>
  <w:endnote w:type="continuationSeparator" w:id="0">
    <w:p w14:paraId="3F2638B4" w14:textId="77777777" w:rsidR="00C403A0" w:rsidRDefault="00C403A0" w:rsidP="00596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99821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BA1F64" w14:textId="77777777" w:rsidR="00FA3D26" w:rsidRDefault="00FA3D2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2857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A278" w14:textId="77777777" w:rsidR="00FA3D26" w:rsidRDefault="00FA3D26" w:rsidP="0079412B">
    <w:pPr>
      <w:pStyle w:val="FootnoteTex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7306" w14:textId="77777777" w:rsidR="00C403A0" w:rsidRDefault="00C403A0" w:rsidP="005964A7">
      <w:pPr>
        <w:spacing w:after="0" w:line="240" w:lineRule="auto"/>
      </w:pPr>
      <w:r>
        <w:separator/>
      </w:r>
    </w:p>
  </w:footnote>
  <w:footnote w:type="continuationSeparator" w:id="0">
    <w:p w14:paraId="19A0434A" w14:textId="77777777" w:rsidR="00C403A0" w:rsidRDefault="00C403A0" w:rsidP="00596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A63D4" w14:textId="77777777" w:rsidR="00FA3D26" w:rsidRDefault="00FA3D26" w:rsidP="004F1D59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764B" w14:textId="77777777" w:rsidR="00FA3D26" w:rsidRDefault="00FA3D26" w:rsidP="00D4515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C91"/>
    <w:multiLevelType w:val="hybridMultilevel"/>
    <w:tmpl w:val="C4326C9E"/>
    <w:lvl w:ilvl="0" w:tplc="4BF6A12C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65FDA"/>
    <w:multiLevelType w:val="multilevel"/>
    <w:tmpl w:val="7EAA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F64B3"/>
    <w:multiLevelType w:val="multilevel"/>
    <w:tmpl w:val="DCB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95FA0"/>
    <w:multiLevelType w:val="multilevel"/>
    <w:tmpl w:val="890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C2F26"/>
    <w:multiLevelType w:val="multilevel"/>
    <w:tmpl w:val="071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51298"/>
    <w:multiLevelType w:val="hybridMultilevel"/>
    <w:tmpl w:val="F746F1D2"/>
    <w:lvl w:ilvl="0" w:tplc="2D2079FA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375A59"/>
    <w:multiLevelType w:val="hybridMultilevel"/>
    <w:tmpl w:val="B8F400A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74889"/>
    <w:multiLevelType w:val="multilevel"/>
    <w:tmpl w:val="DC0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52F95"/>
    <w:multiLevelType w:val="multilevel"/>
    <w:tmpl w:val="2944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C71CD"/>
    <w:multiLevelType w:val="multilevel"/>
    <w:tmpl w:val="DC0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44033D"/>
    <w:multiLevelType w:val="hybridMultilevel"/>
    <w:tmpl w:val="90D4A754"/>
    <w:lvl w:ilvl="0" w:tplc="B55061A6">
      <w:start w:val="1"/>
      <w:numFmt w:val="decimal"/>
      <w:pStyle w:val="Heading4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E45A8"/>
    <w:multiLevelType w:val="multilevel"/>
    <w:tmpl w:val="F8C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F57D3"/>
    <w:multiLevelType w:val="multilevel"/>
    <w:tmpl w:val="FFC4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20378"/>
    <w:multiLevelType w:val="multilevel"/>
    <w:tmpl w:val="A38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12A98"/>
    <w:multiLevelType w:val="multilevel"/>
    <w:tmpl w:val="8BD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53523"/>
    <w:multiLevelType w:val="multilevel"/>
    <w:tmpl w:val="8AC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94008"/>
    <w:multiLevelType w:val="multilevel"/>
    <w:tmpl w:val="840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03D19"/>
    <w:multiLevelType w:val="hybridMultilevel"/>
    <w:tmpl w:val="2C62F1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B11666"/>
    <w:multiLevelType w:val="multilevel"/>
    <w:tmpl w:val="E488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A35AC"/>
    <w:multiLevelType w:val="multilevel"/>
    <w:tmpl w:val="A39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E41D4"/>
    <w:multiLevelType w:val="multilevel"/>
    <w:tmpl w:val="32D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A6091"/>
    <w:multiLevelType w:val="multilevel"/>
    <w:tmpl w:val="B98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1939">
    <w:abstractNumId w:val="5"/>
  </w:num>
  <w:num w:numId="2" w16cid:durableId="435365668">
    <w:abstractNumId w:val="0"/>
  </w:num>
  <w:num w:numId="3" w16cid:durableId="96827484">
    <w:abstractNumId w:val="17"/>
  </w:num>
  <w:num w:numId="4" w16cid:durableId="2105296129">
    <w:abstractNumId w:val="18"/>
  </w:num>
  <w:num w:numId="5" w16cid:durableId="1615363806">
    <w:abstractNumId w:val="20"/>
  </w:num>
  <w:num w:numId="6" w16cid:durableId="1922640497">
    <w:abstractNumId w:val="14"/>
  </w:num>
  <w:num w:numId="7" w16cid:durableId="47582560">
    <w:abstractNumId w:val="9"/>
  </w:num>
  <w:num w:numId="8" w16cid:durableId="840051831">
    <w:abstractNumId w:val="19"/>
  </w:num>
  <w:num w:numId="9" w16cid:durableId="30082909">
    <w:abstractNumId w:val="3"/>
  </w:num>
  <w:num w:numId="10" w16cid:durableId="310328722">
    <w:abstractNumId w:val="13"/>
  </w:num>
  <w:num w:numId="11" w16cid:durableId="435904126">
    <w:abstractNumId w:val="8"/>
  </w:num>
  <w:num w:numId="12" w16cid:durableId="1463301479">
    <w:abstractNumId w:val="4"/>
  </w:num>
  <w:num w:numId="13" w16cid:durableId="1204947982">
    <w:abstractNumId w:val="11"/>
  </w:num>
  <w:num w:numId="14" w16cid:durableId="231237487">
    <w:abstractNumId w:val="2"/>
  </w:num>
  <w:num w:numId="15" w16cid:durableId="1026909920">
    <w:abstractNumId w:val="12"/>
  </w:num>
  <w:num w:numId="16" w16cid:durableId="1865943769">
    <w:abstractNumId w:val="16"/>
  </w:num>
  <w:num w:numId="17" w16cid:durableId="81413316">
    <w:abstractNumId w:val="15"/>
  </w:num>
  <w:num w:numId="18" w16cid:durableId="838469842">
    <w:abstractNumId w:val="6"/>
  </w:num>
  <w:num w:numId="19" w16cid:durableId="1605966156">
    <w:abstractNumId w:val="10"/>
  </w:num>
  <w:num w:numId="20" w16cid:durableId="1091898334">
    <w:abstractNumId w:val="21"/>
  </w:num>
  <w:num w:numId="21" w16cid:durableId="1084650717">
    <w:abstractNumId w:val="7"/>
  </w:num>
  <w:num w:numId="22" w16cid:durableId="147260265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720"/>
  <w:drawingGridVerticalSpacing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8C"/>
    <w:rsid w:val="0000084E"/>
    <w:rsid w:val="0000368C"/>
    <w:rsid w:val="00014455"/>
    <w:rsid w:val="00016C1F"/>
    <w:rsid w:val="00016C6A"/>
    <w:rsid w:val="00020929"/>
    <w:rsid w:val="00022A0F"/>
    <w:rsid w:val="00030716"/>
    <w:rsid w:val="000310AE"/>
    <w:rsid w:val="00037A76"/>
    <w:rsid w:val="0004090C"/>
    <w:rsid w:val="00043E80"/>
    <w:rsid w:val="000523E2"/>
    <w:rsid w:val="00054DA4"/>
    <w:rsid w:val="000577CF"/>
    <w:rsid w:val="000623D6"/>
    <w:rsid w:val="00064860"/>
    <w:rsid w:val="00076E23"/>
    <w:rsid w:val="000819D7"/>
    <w:rsid w:val="00083B53"/>
    <w:rsid w:val="00086E7A"/>
    <w:rsid w:val="0009165C"/>
    <w:rsid w:val="000A71BF"/>
    <w:rsid w:val="000B2B57"/>
    <w:rsid w:val="000B450A"/>
    <w:rsid w:val="000C0E18"/>
    <w:rsid w:val="000C5C7C"/>
    <w:rsid w:val="000D04AA"/>
    <w:rsid w:val="000D4483"/>
    <w:rsid w:val="000D6694"/>
    <w:rsid w:val="000E1411"/>
    <w:rsid w:val="000E1D78"/>
    <w:rsid w:val="000E2894"/>
    <w:rsid w:val="00100AC0"/>
    <w:rsid w:val="00101C57"/>
    <w:rsid w:val="00102FC5"/>
    <w:rsid w:val="001148EA"/>
    <w:rsid w:val="0011730F"/>
    <w:rsid w:val="00121162"/>
    <w:rsid w:val="001374CD"/>
    <w:rsid w:val="00137A19"/>
    <w:rsid w:val="00140EFE"/>
    <w:rsid w:val="001434BA"/>
    <w:rsid w:val="00146D85"/>
    <w:rsid w:val="00151511"/>
    <w:rsid w:val="00151660"/>
    <w:rsid w:val="001525A8"/>
    <w:rsid w:val="00160E66"/>
    <w:rsid w:val="00161817"/>
    <w:rsid w:val="00171E5B"/>
    <w:rsid w:val="00173151"/>
    <w:rsid w:val="00174208"/>
    <w:rsid w:val="00176E04"/>
    <w:rsid w:val="00177DEF"/>
    <w:rsid w:val="001852C9"/>
    <w:rsid w:val="001866BF"/>
    <w:rsid w:val="00196B5B"/>
    <w:rsid w:val="0019720B"/>
    <w:rsid w:val="001A4248"/>
    <w:rsid w:val="001A5905"/>
    <w:rsid w:val="001B1F18"/>
    <w:rsid w:val="001C321F"/>
    <w:rsid w:val="001E3C3D"/>
    <w:rsid w:val="001E6028"/>
    <w:rsid w:val="001F2CBE"/>
    <w:rsid w:val="001F36DF"/>
    <w:rsid w:val="001F4336"/>
    <w:rsid w:val="002005BD"/>
    <w:rsid w:val="00200A64"/>
    <w:rsid w:val="002043BF"/>
    <w:rsid w:val="00205DDF"/>
    <w:rsid w:val="002138D4"/>
    <w:rsid w:val="00214085"/>
    <w:rsid w:val="00221832"/>
    <w:rsid w:val="00222321"/>
    <w:rsid w:val="0022399E"/>
    <w:rsid w:val="00227C83"/>
    <w:rsid w:val="00235E0C"/>
    <w:rsid w:val="00236319"/>
    <w:rsid w:val="002452E6"/>
    <w:rsid w:val="002520E1"/>
    <w:rsid w:val="002538A2"/>
    <w:rsid w:val="002629EB"/>
    <w:rsid w:val="00273891"/>
    <w:rsid w:val="002755B5"/>
    <w:rsid w:val="00284882"/>
    <w:rsid w:val="0029277F"/>
    <w:rsid w:val="00295047"/>
    <w:rsid w:val="002A3F94"/>
    <w:rsid w:val="002A462D"/>
    <w:rsid w:val="002A6EB4"/>
    <w:rsid w:val="002B186B"/>
    <w:rsid w:val="002B1F0D"/>
    <w:rsid w:val="002C0A81"/>
    <w:rsid w:val="002C34EE"/>
    <w:rsid w:val="002C39C1"/>
    <w:rsid w:val="002D2FC7"/>
    <w:rsid w:val="002D4FF4"/>
    <w:rsid w:val="002E17D3"/>
    <w:rsid w:val="002F30F3"/>
    <w:rsid w:val="00301AE4"/>
    <w:rsid w:val="0030442D"/>
    <w:rsid w:val="003058A8"/>
    <w:rsid w:val="003161A1"/>
    <w:rsid w:val="003179AE"/>
    <w:rsid w:val="0032334E"/>
    <w:rsid w:val="00324446"/>
    <w:rsid w:val="003257DC"/>
    <w:rsid w:val="00330B2E"/>
    <w:rsid w:val="00331B14"/>
    <w:rsid w:val="00335EE6"/>
    <w:rsid w:val="0034364B"/>
    <w:rsid w:val="003465FB"/>
    <w:rsid w:val="00351ECC"/>
    <w:rsid w:val="00353F42"/>
    <w:rsid w:val="003555FC"/>
    <w:rsid w:val="00362F4D"/>
    <w:rsid w:val="00365E2E"/>
    <w:rsid w:val="00372689"/>
    <w:rsid w:val="003863F6"/>
    <w:rsid w:val="0039093E"/>
    <w:rsid w:val="00391009"/>
    <w:rsid w:val="00394140"/>
    <w:rsid w:val="003A1803"/>
    <w:rsid w:val="003A436E"/>
    <w:rsid w:val="003A487A"/>
    <w:rsid w:val="003A5B5F"/>
    <w:rsid w:val="003B5A42"/>
    <w:rsid w:val="003C2972"/>
    <w:rsid w:val="003C6AC0"/>
    <w:rsid w:val="003D05A6"/>
    <w:rsid w:val="003D088D"/>
    <w:rsid w:val="003D2189"/>
    <w:rsid w:val="003F3A14"/>
    <w:rsid w:val="003F419E"/>
    <w:rsid w:val="003F525A"/>
    <w:rsid w:val="003F5A8A"/>
    <w:rsid w:val="00410E89"/>
    <w:rsid w:val="004174F2"/>
    <w:rsid w:val="00421FB0"/>
    <w:rsid w:val="004221B8"/>
    <w:rsid w:val="0043239D"/>
    <w:rsid w:val="00432A32"/>
    <w:rsid w:val="00433662"/>
    <w:rsid w:val="004414F4"/>
    <w:rsid w:val="00442402"/>
    <w:rsid w:val="00445863"/>
    <w:rsid w:val="004459FD"/>
    <w:rsid w:val="00447622"/>
    <w:rsid w:val="00452640"/>
    <w:rsid w:val="00454E3E"/>
    <w:rsid w:val="00454EA3"/>
    <w:rsid w:val="0046335F"/>
    <w:rsid w:val="00466963"/>
    <w:rsid w:val="004719FE"/>
    <w:rsid w:val="00471EAF"/>
    <w:rsid w:val="0047249E"/>
    <w:rsid w:val="004906CA"/>
    <w:rsid w:val="00491AC5"/>
    <w:rsid w:val="0049250A"/>
    <w:rsid w:val="004929BB"/>
    <w:rsid w:val="0049583F"/>
    <w:rsid w:val="00495E05"/>
    <w:rsid w:val="004A6E99"/>
    <w:rsid w:val="004B02F2"/>
    <w:rsid w:val="004D0C0E"/>
    <w:rsid w:val="004D3880"/>
    <w:rsid w:val="004D426B"/>
    <w:rsid w:val="004E5FAB"/>
    <w:rsid w:val="004F1D59"/>
    <w:rsid w:val="004F288B"/>
    <w:rsid w:val="004F30A6"/>
    <w:rsid w:val="004F72D4"/>
    <w:rsid w:val="00507812"/>
    <w:rsid w:val="005151BF"/>
    <w:rsid w:val="0052036E"/>
    <w:rsid w:val="00520566"/>
    <w:rsid w:val="00522B94"/>
    <w:rsid w:val="00523BC8"/>
    <w:rsid w:val="00524D80"/>
    <w:rsid w:val="0052526C"/>
    <w:rsid w:val="00526CE3"/>
    <w:rsid w:val="00526D23"/>
    <w:rsid w:val="005278EE"/>
    <w:rsid w:val="005337C7"/>
    <w:rsid w:val="00541CA5"/>
    <w:rsid w:val="00550C91"/>
    <w:rsid w:val="005566D8"/>
    <w:rsid w:val="00557C37"/>
    <w:rsid w:val="00564D5C"/>
    <w:rsid w:val="005715AC"/>
    <w:rsid w:val="005874AF"/>
    <w:rsid w:val="00592492"/>
    <w:rsid w:val="005964A7"/>
    <w:rsid w:val="005A15B5"/>
    <w:rsid w:val="005A6376"/>
    <w:rsid w:val="005B1D7A"/>
    <w:rsid w:val="005B5447"/>
    <w:rsid w:val="005C26A5"/>
    <w:rsid w:val="005C3895"/>
    <w:rsid w:val="005D0BF3"/>
    <w:rsid w:val="005D1228"/>
    <w:rsid w:val="005D1D85"/>
    <w:rsid w:val="005D53F1"/>
    <w:rsid w:val="005D784E"/>
    <w:rsid w:val="005E2618"/>
    <w:rsid w:val="005E620F"/>
    <w:rsid w:val="005F0D80"/>
    <w:rsid w:val="00600130"/>
    <w:rsid w:val="006059BC"/>
    <w:rsid w:val="006066E2"/>
    <w:rsid w:val="00610250"/>
    <w:rsid w:val="00613E5B"/>
    <w:rsid w:val="00615C04"/>
    <w:rsid w:val="006233DE"/>
    <w:rsid w:val="00627524"/>
    <w:rsid w:val="00632417"/>
    <w:rsid w:val="00632F95"/>
    <w:rsid w:val="006348F3"/>
    <w:rsid w:val="006668BD"/>
    <w:rsid w:val="00667BE8"/>
    <w:rsid w:val="00672B42"/>
    <w:rsid w:val="00674C51"/>
    <w:rsid w:val="006752BB"/>
    <w:rsid w:val="00675BCD"/>
    <w:rsid w:val="0068511D"/>
    <w:rsid w:val="006878FF"/>
    <w:rsid w:val="00695F3B"/>
    <w:rsid w:val="006A1615"/>
    <w:rsid w:val="006A7AE4"/>
    <w:rsid w:val="006B205C"/>
    <w:rsid w:val="006B22BE"/>
    <w:rsid w:val="006C1D4E"/>
    <w:rsid w:val="006D1862"/>
    <w:rsid w:val="006D60DD"/>
    <w:rsid w:val="006E0A48"/>
    <w:rsid w:val="006E7E50"/>
    <w:rsid w:val="006F0A93"/>
    <w:rsid w:val="006F18F9"/>
    <w:rsid w:val="0070128D"/>
    <w:rsid w:val="0070733A"/>
    <w:rsid w:val="007133C8"/>
    <w:rsid w:val="00713448"/>
    <w:rsid w:val="007135E1"/>
    <w:rsid w:val="007166B2"/>
    <w:rsid w:val="00717AE3"/>
    <w:rsid w:val="00717CB5"/>
    <w:rsid w:val="0072121C"/>
    <w:rsid w:val="00740337"/>
    <w:rsid w:val="007412AF"/>
    <w:rsid w:val="00741EB5"/>
    <w:rsid w:val="007451E1"/>
    <w:rsid w:val="00754B5C"/>
    <w:rsid w:val="0077069B"/>
    <w:rsid w:val="00770C59"/>
    <w:rsid w:val="00773362"/>
    <w:rsid w:val="00774AB7"/>
    <w:rsid w:val="007754E4"/>
    <w:rsid w:val="00780E74"/>
    <w:rsid w:val="00786D45"/>
    <w:rsid w:val="00786EA2"/>
    <w:rsid w:val="00790007"/>
    <w:rsid w:val="00790725"/>
    <w:rsid w:val="00791C77"/>
    <w:rsid w:val="0079412B"/>
    <w:rsid w:val="007B1B0D"/>
    <w:rsid w:val="007B37CE"/>
    <w:rsid w:val="007C066E"/>
    <w:rsid w:val="007D3FF5"/>
    <w:rsid w:val="007D5C0D"/>
    <w:rsid w:val="007D5E2B"/>
    <w:rsid w:val="007E2FE1"/>
    <w:rsid w:val="007E3DE0"/>
    <w:rsid w:val="007E50D1"/>
    <w:rsid w:val="007F1AB6"/>
    <w:rsid w:val="007F7920"/>
    <w:rsid w:val="007F7E40"/>
    <w:rsid w:val="00802A0C"/>
    <w:rsid w:val="008071B8"/>
    <w:rsid w:val="00810C52"/>
    <w:rsid w:val="008130F3"/>
    <w:rsid w:val="008134D6"/>
    <w:rsid w:val="008227A3"/>
    <w:rsid w:val="0083051A"/>
    <w:rsid w:val="00830F6A"/>
    <w:rsid w:val="008452F9"/>
    <w:rsid w:val="00855032"/>
    <w:rsid w:val="00855872"/>
    <w:rsid w:val="00860BD6"/>
    <w:rsid w:val="00872134"/>
    <w:rsid w:val="00884CEF"/>
    <w:rsid w:val="00886057"/>
    <w:rsid w:val="0089405B"/>
    <w:rsid w:val="0089669D"/>
    <w:rsid w:val="00897AB6"/>
    <w:rsid w:val="00897E38"/>
    <w:rsid w:val="008A2E75"/>
    <w:rsid w:val="008A33EE"/>
    <w:rsid w:val="008B468F"/>
    <w:rsid w:val="008B5A5A"/>
    <w:rsid w:val="008C0EE5"/>
    <w:rsid w:val="008C3DCE"/>
    <w:rsid w:val="008C66D7"/>
    <w:rsid w:val="008D1868"/>
    <w:rsid w:val="008D49DE"/>
    <w:rsid w:val="008E23EC"/>
    <w:rsid w:val="008E2857"/>
    <w:rsid w:val="008E4030"/>
    <w:rsid w:val="008E723E"/>
    <w:rsid w:val="008F5560"/>
    <w:rsid w:val="008F6A2F"/>
    <w:rsid w:val="008F716C"/>
    <w:rsid w:val="00903E70"/>
    <w:rsid w:val="00904210"/>
    <w:rsid w:val="0090674E"/>
    <w:rsid w:val="00910572"/>
    <w:rsid w:val="0091354E"/>
    <w:rsid w:val="00915484"/>
    <w:rsid w:val="00917285"/>
    <w:rsid w:val="00920136"/>
    <w:rsid w:val="00923702"/>
    <w:rsid w:val="00925AA5"/>
    <w:rsid w:val="00925C79"/>
    <w:rsid w:val="00927EF4"/>
    <w:rsid w:val="00932F02"/>
    <w:rsid w:val="00933BC2"/>
    <w:rsid w:val="00940960"/>
    <w:rsid w:val="009412DF"/>
    <w:rsid w:val="00946D73"/>
    <w:rsid w:val="009470A5"/>
    <w:rsid w:val="00952DD3"/>
    <w:rsid w:val="009549D5"/>
    <w:rsid w:val="009648E6"/>
    <w:rsid w:val="0096553E"/>
    <w:rsid w:val="00965962"/>
    <w:rsid w:val="009748B5"/>
    <w:rsid w:val="00975819"/>
    <w:rsid w:val="00976184"/>
    <w:rsid w:val="0098068C"/>
    <w:rsid w:val="00983938"/>
    <w:rsid w:val="00984338"/>
    <w:rsid w:val="009872E2"/>
    <w:rsid w:val="00987AC0"/>
    <w:rsid w:val="00995DD0"/>
    <w:rsid w:val="009A3C87"/>
    <w:rsid w:val="009B19EE"/>
    <w:rsid w:val="009B34B5"/>
    <w:rsid w:val="009B4348"/>
    <w:rsid w:val="009C0899"/>
    <w:rsid w:val="009C4575"/>
    <w:rsid w:val="009C5C28"/>
    <w:rsid w:val="009D1315"/>
    <w:rsid w:val="009D1A5E"/>
    <w:rsid w:val="009D528C"/>
    <w:rsid w:val="009D7A06"/>
    <w:rsid w:val="009D7D53"/>
    <w:rsid w:val="009E12D7"/>
    <w:rsid w:val="009E4D15"/>
    <w:rsid w:val="009F2325"/>
    <w:rsid w:val="00A04C9D"/>
    <w:rsid w:val="00A0504A"/>
    <w:rsid w:val="00A1327C"/>
    <w:rsid w:val="00A306AD"/>
    <w:rsid w:val="00A33A75"/>
    <w:rsid w:val="00A36329"/>
    <w:rsid w:val="00A507CD"/>
    <w:rsid w:val="00A5183E"/>
    <w:rsid w:val="00A56F55"/>
    <w:rsid w:val="00A618B8"/>
    <w:rsid w:val="00A620F4"/>
    <w:rsid w:val="00A65D44"/>
    <w:rsid w:val="00A741E6"/>
    <w:rsid w:val="00A74606"/>
    <w:rsid w:val="00A80A39"/>
    <w:rsid w:val="00A81B70"/>
    <w:rsid w:val="00A84FC4"/>
    <w:rsid w:val="00A8664F"/>
    <w:rsid w:val="00A91CA8"/>
    <w:rsid w:val="00A95294"/>
    <w:rsid w:val="00A957D9"/>
    <w:rsid w:val="00A9602A"/>
    <w:rsid w:val="00AA7C93"/>
    <w:rsid w:val="00AB46A2"/>
    <w:rsid w:val="00AC46AD"/>
    <w:rsid w:val="00AC48BD"/>
    <w:rsid w:val="00AD2A7D"/>
    <w:rsid w:val="00AD2B24"/>
    <w:rsid w:val="00AE62A0"/>
    <w:rsid w:val="00AF0D0F"/>
    <w:rsid w:val="00B038BA"/>
    <w:rsid w:val="00B048FA"/>
    <w:rsid w:val="00B05F45"/>
    <w:rsid w:val="00B16937"/>
    <w:rsid w:val="00B2092C"/>
    <w:rsid w:val="00B21841"/>
    <w:rsid w:val="00B23854"/>
    <w:rsid w:val="00B26478"/>
    <w:rsid w:val="00B27435"/>
    <w:rsid w:val="00B31651"/>
    <w:rsid w:val="00B41C09"/>
    <w:rsid w:val="00B501CE"/>
    <w:rsid w:val="00B55590"/>
    <w:rsid w:val="00B578D5"/>
    <w:rsid w:val="00B64FD4"/>
    <w:rsid w:val="00B65BB9"/>
    <w:rsid w:val="00B66E04"/>
    <w:rsid w:val="00B70452"/>
    <w:rsid w:val="00B70CA8"/>
    <w:rsid w:val="00B81A71"/>
    <w:rsid w:val="00B901C5"/>
    <w:rsid w:val="00B926CB"/>
    <w:rsid w:val="00B92EFB"/>
    <w:rsid w:val="00B94455"/>
    <w:rsid w:val="00B9711F"/>
    <w:rsid w:val="00BA2DE2"/>
    <w:rsid w:val="00BA4F1D"/>
    <w:rsid w:val="00BB34A9"/>
    <w:rsid w:val="00BC7183"/>
    <w:rsid w:val="00BD1CE5"/>
    <w:rsid w:val="00BD54F0"/>
    <w:rsid w:val="00BD725D"/>
    <w:rsid w:val="00BE280E"/>
    <w:rsid w:val="00BE2B9A"/>
    <w:rsid w:val="00BE2E1D"/>
    <w:rsid w:val="00BE3CD5"/>
    <w:rsid w:val="00BF0211"/>
    <w:rsid w:val="00BF32BB"/>
    <w:rsid w:val="00BF4888"/>
    <w:rsid w:val="00C01673"/>
    <w:rsid w:val="00C0180B"/>
    <w:rsid w:val="00C06627"/>
    <w:rsid w:val="00C1079B"/>
    <w:rsid w:val="00C12B3E"/>
    <w:rsid w:val="00C13B8D"/>
    <w:rsid w:val="00C16D51"/>
    <w:rsid w:val="00C218F1"/>
    <w:rsid w:val="00C22674"/>
    <w:rsid w:val="00C23812"/>
    <w:rsid w:val="00C2530D"/>
    <w:rsid w:val="00C326CC"/>
    <w:rsid w:val="00C344ED"/>
    <w:rsid w:val="00C3796A"/>
    <w:rsid w:val="00C403A0"/>
    <w:rsid w:val="00C4103A"/>
    <w:rsid w:val="00C46849"/>
    <w:rsid w:val="00C535DF"/>
    <w:rsid w:val="00C62C6A"/>
    <w:rsid w:val="00C64677"/>
    <w:rsid w:val="00C6671F"/>
    <w:rsid w:val="00C6673E"/>
    <w:rsid w:val="00C66994"/>
    <w:rsid w:val="00C81E08"/>
    <w:rsid w:val="00C84A12"/>
    <w:rsid w:val="00C85A91"/>
    <w:rsid w:val="00C86303"/>
    <w:rsid w:val="00C929D3"/>
    <w:rsid w:val="00C93215"/>
    <w:rsid w:val="00C97293"/>
    <w:rsid w:val="00C9749C"/>
    <w:rsid w:val="00CA1DBE"/>
    <w:rsid w:val="00CA42E6"/>
    <w:rsid w:val="00CA5FB9"/>
    <w:rsid w:val="00CA700E"/>
    <w:rsid w:val="00CA72BF"/>
    <w:rsid w:val="00CB12CC"/>
    <w:rsid w:val="00CB3ED9"/>
    <w:rsid w:val="00CB40FC"/>
    <w:rsid w:val="00CB43D0"/>
    <w:rsid w:val="00CB7418"/>
    <w:rsid w:val="00CD09E5"/>
    <w:rsid w:val="00CD4904"/>
    <w:rsid w:val="00CE2ADE"/>
    <w:rsid w:val="00CE6B6A"/>
    <w:rsid w:val="00D01514"/>
    <w:rsid w:val="00D02667"/>
    <w:rsid w:val="00D139F0"/>
    <w:rsid w:val="00D208D2"/>
    <w:rsid w:val="00D214DC"/>
    <w:rsid w:val="00D22CE4"/>
    <w:rsid w:val="00D237CA"/>
    <w:rsid w:val="00D24879"/>
    <w:rsid w:val="00D272D4"/>
    <w:rsid w:val="00D32605"/>
    <w:rsid w:val="00D42387"/>
    <w:rsid w:val="00D42FF4"/>
    <w:rsid w:val="00D45150"/>
    <w:rsid w:val="00D468F3"/>
    <w:rsid w:val="00D53447"/>
    <w:rsid w:val="00D5425A"/>
    <w:rsid w:val="00D545F2"/>
    <w:rsid w:val="00D5510D"/>
    <w:rsid w:val="00D55655"/>
    <w:rsid w:val="00D57A88"/>
    <w:rsid w:val="00D666F1"/>
    <w:rsid w:val="00D67BAC"/>
    <w:rsid w:val="00D71957"/>
    <w:rsid w:val="00D71995"/>
    <w:rsid w:val="00D74663"/>
    <w:rsid w:val="00D74720"/>
    <w:rsid w:val="00D76B62"/>
    <w:rsid w:val="00D77237"/>
    <w:rsid w:val="00D93D15"/>
    <w:rsid w:val="00D93E3C"/>
    <w:rsid w:val="00D944BC"/>
    <w:rsid w:val="00D95B04"/>
    <w:rsid w:val="00DA1CA1"/>
    <w:rsid w:val="00DA2788"/>
    <w:rsid w:val="00DC299C"/>
    <w:rsid w:val="00DC54EA"/>
    <w:rsid w:val="00DD0F61"/>
    <w:rsid w:val="00DD0FC4"/>
    <w:rsid w:val="00DD12A8"/>
    <w:rsid w:val="00DD1761"/>
    <w:rsid w:val="00DD3AA9"/>
    <w:rsid w:val="00DD66D0"/>
    <w:rsid w:val="00DE2943"/>
    <w:rsid w:val="00DE3BCD"/>
    <w:rsid w:val="00DE3FC7"/>
    <w:rsid w:val="00DE5618"/>
    <w:rsid w:val="00DE79E8"/>
    <w:rsid w:val="00DE7FA4"/>
    <w:rsid w:val="00DF0C0C"/>
    <w:rsid w:val="00DF1460"/>
    <w:rsid w:val="00DF1FBF"/>
    <w:rsid w:val="00DF32DD"/>
    <w:rsid w:val="00DF3EB0"/>
    <w:rsid w:val="00DF5D95"/>
    <w:rsid w:val="00DF5F78"/>
    <w:rsid w:val="00E01012"/>
    <w:rsid w:val="00E0260C"/>
    <w:rsid w:val="00E056AC"/>
    <w:rsid w:val="00E05A03"/>
    <w:rsid w:val="00E05CF7"/>
    <w:rsid w:val="00E07C29"/>
    <w:rsid w:val="00E11301"/>
    <w:rsid w:val="00E13434"/>
    <w:rsid w:val="00E1349A"/>
    <w:rsid w:val="00E1352B"/>
    <w:rsid w:val="00E14957"/>
    <w:rsid w:val="00E279EE"/>
    <w:rsid w:val="00E27E05"/>
    <w:rsid w:val="00E30521"/>
    <w:rsid w:val="00E31388"/>
    <w:rsid w:val="00E42FC1"/>
    <w:rsid w:val="00E448ED"/>
    <w:rsid w:val="00E47BAE"/>
    <w:rsid w:val="00E47D1D"/>
    <w:rsid w:val="00E54AC1"/>
    <w:rsid w:val="00E55E34"/>
    <w:rsid w:val="00E56B6D"/>
    <w:rsid w:val="00E61D0C"/>
    <w:rsid w:val="00E65AF4"/>
    <w:rsid w:val="00E72F97"/>
    <w:rsid w:val="00E7622F"/>
    <w:rsid w:val="00E80D98"/>
    <w:rsid w:val="00E80DFB"/>
    <w:rsid w:val="00E84A64"/>
    <w:rsid w:val="00E84D32"/>
    <w:rsid w:val="00E865D8"/>
    <w:rsid w:val="00E86C0C"/>
    <w:rsid w:val="00E871F4"/>
    <w:rsid w:val="00E920E6"/>
    <w:rsid w:val="00E92110"/>
    <w:rsid w:val="00EA132E"/>
    <w:rsid w:val="00EA5888"/>
    <w:rsid w:val="00EB07F2"/>
    <w:rsid w:val="00EB0FBD"/>
    <w:rsid w:val="00EB1AB2"/>
    <w:rsid w:val="00EB472F"/>
    <w:rsid w:val="00EB7EDF"/>
    <w:rsid w:val="00EC2C90"/>
    <w:rsid w:val="00ED18E0"/>
    <w:rsid w:val="00EE6F8E"/>
    <w:rsid w:val="00EF51B3"/>
    <w:rsid w:val="00EF6A52"/>
    <w:rsid w:val="00EF7F2C"/>
    <w:rsid w:val="00F05DB5"/>
    <w:rsid w:val="00F1062E"/>
    <w:rsid w:val="00F12A4C"/>
    <w:rsid w:val="00F1445E"/>
    <w:rsid w:val="00F201A1"/>
    <w:rsid w:val="00F33D69"/>
    <w:rsid w:val="00F34249"/>
    <w:rsid w:val="00F34560"/>
    <w:rsid w:val="00F3649F"/>
    <w:rsid w:val="00F43CB7"/>
    <w:rsid w:val="00F50408"/>
    <w:rsid w:val="00F511AE"/>
    <w:rsid w:val="00F516A2"/>
    <w:rsid w:val="00F60666"/>
    <w:rsid w:val="00F63016"/>
    <w:rsid w:val="00F650D9"/>
    <w:rsid w:val="00F67A9E"/>
    <w:rsid w:val="00F701BD"/>
    <w:rsid w:val="00F733A5"/>
    <w:rsid w:val="00F7633D"/>
    <w:rsid w:val="00F827A7"/>
    <w:rsid w:val="00F82C20"/>
    <w:rsid w:val="00F841E5"/>
    <w:rsid w:val="00F87886"/>
    <w:rsid w:val="00F87D1F"/>
    <w:rsid w:val="00F92E58"/>
    <w:rsid w:val="00F941C6"/>
    <w:rsid w:val="00F95A30"/>
    <w:rsid w:val="00FA2C54"/>
    <w:rsid w:val="00FA38E9"/>
    <w:rsid w:val="00FA3D26"/>
    <w:rsid w:val="00FA4EA0"/>
    <w:rsid w:val="00FB2958"/>
    <w:rsid w:val="00FB431B"/>
    <w:rsid w:val="00FB59C7"/>
    <w:rsid w:val="00FB73E0"/>
    <w:rsid w:val="00FC4E85"/>
    <w:rsid w:val="00FC555D"/>
    <w:rsid w:val="00FD0B5A"/>
    <w:rsid w:val="00FE2E4D"/>
    <w:rsid w:val="00FE4E44"/>
    <w:rsid w:val="00FE793F"/>
    <w:rsid w:val="00FE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A56A8"/>
  <w15:chartTrackingRefBased/>
  <w15:docId w15:val="{DE75CE67-C6EC-4FBA-B76D-719F31B8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/>
    <w:lsdException w:name="heading 7" w:semiHidden="1" w:qFormat="1"/>
    <w:lsdException w:name="heading 8" w:semiHidden="1" w:qFormat="1"/>
    <w:lsdException w:name="heading 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4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7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semiHidden/>
    <w:qFormat/>
    <w:rsid w:val="00F941C6"/>
    <w:pPr>
      <w:spacing w:line="48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aliases w:val="ThesisTitle"/>
    <w:basedOn w:val="Normal"/>
    <w:next w:val="Normal"/>
    <w:link w:val="Heading1Char"/>
    <w:qFormat/>
    <w:rsid w:val="00A04C9D"/>
    <w:pPr>
      <w:spacing w:before="1440" w:after="3000"/>
      <w:contextualSpacing/>
      <w:jc w:val="center"/>
      <w:outlineLvl w:val="0"/>
    </w:pPr>
    <w:rPr>
      <w:rFonts w:eastAsiaTheme="majorEastAsia" w:cstheme="majorBidi"/>
      <w:spacing w:val="-10"/>
      <w:kern w:val="28"/>
      <w:szCs w:val="56"/>
    </w:rPr>
  </w:style>
  <w:style w:type="paragraph" w:styleId="Heading2">
    <w:name w:val="heading 2"/>
    <w:aliases w:val="ChapterTitle"/>
    <w:next w:val="BodyText"/>
    <w:link w:val="Heading2Char"/>
    <w:uiPriority w:val="1"/>
    <w:qFormat/>
    <w:rsid w:val="002629EB"/>
    <w:pPr>
      <w:spacing w:before="720" w:after="520" w:line="480" w:lineRule="auto"/>
      <w:contextualSpacing/>
      <w:jc w:val="center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Heading3">
    <w:name w:val="heading 3"/>
    <w:aliases w:val="SectionTitle/A-head"/>
    <w:basedOn w:val="Normal"/>
    <w:next w:val="BodyText"/>
    <w:link w:val="Heading3Char"/>
    <w:uiPriority w:val="2"/>
    <w:qFormat/>
    <w:rsid w:val="00324446"/>
    <w:pPr>
      <w:spacing w:before="520" w:after="0"/>
      <w:contextualSpacing/>
      <w:jc w:val="center"/>
      <w:outlineLvl w:val="2"/>
    </w:pPr>
    <w:rPr>
      <w:shd w:val="clear" w:color="auto" w:fill="FFFFFF"/>
    </w:rPr>
  </w:style>
  <w:style w:type="paragraph" w:styleId="Heading4">
    <w:name w:val="heading 4"/>
    <w:aliases w:val="B-Head"/>
    <w:basedOn w:val="Heading3"/>
    <w:next w:val="BodyText"/>
    <w:link w:val="Heading4Char"/>
    <w:autoRedefine/>
    <w:uiPriority w:val="3"/>
    <w:qFormat/>
    <w:rsid w:val="002D4FF4"/>
    <w:pPr>
      <w:numPr>
        <w:numId w:val="19"/>
      </w:numPr>
      <w:adjustRightInd w:val="0"/>
      <w:spacing w:before="240" w:after="120" w:line="240" w:lineRule="auto"/>
      <w:ind w:left="0" w:firstLine="0"/>
      <w:jc w:val="both"/>
      <w:outlineLvl w:val="3"/>
    </w:pPr>
  </w:style>
  <w:style w:type="paragraph" w:styleId="Heading5">
    <w:name w:val="heading 5"/>
    <w:aliases w:val="C-Head"/>
    <w:basedOn w:val="C-BodyText"/>
    <w:next w:val="C-BodyText"/>
    <w:link w:val="Heading5Char"/>
    <w:autoRedefine/>
    <w:uiPriority w:val="4"/>
    <w:qFormat/>
    <w:rsid w:val="00C06627"/>
    <w:pPr>
      <w:spacing w:before="120" w:after="120" w:line="240" w:lineRule="auto"/>
      <w:outlineLvl w:val="4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hapterTitle Char"/>
    <w:basedOn w:val="DefaultParagraphFont"/>
    <w:link w:val="Heading2"/>
    <w:uiPriority w:val="1"/>
    <w:rsid w:val="002629EB"/>
    <w:rPr>
      <w:rFonts w:ascii="Times New Roman" w:eastAsiaTheme="majorEastAsia" w:hAnsi="Times New Roman" w:cstheme="majorBidi"/>
      <w:sz w:val="24"/>
      <w:szCs w:val="26"/>
    </w:rPr>
  </w:style>
  <w:style w:type="paragraph" w:customStyle="1" w:styleId="No-TOC-Heading">
    <w:name w:val="No-TOC-Heading"/>
    <w:uiPriority w:val="6"/>
    <w:rsid w:val="0072121C"/>
    <w:pPr>
      <w:spacing w:before="720" w:after="520" w:line="480" w:lineRule="auto"/>
      <w:jc w:val="center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customStyle="1" w:styleId="Author">
    <w:name w:val="Author"/>
    <w:basedOn w:val="Normal"/>
    <w:uiPriority w:val="9"/>
    <w:qFormat/>
    <w:rsid w:val="00520566"/>
    <w:pPr>
      <w:spacing w:after="2640"/>
      <w:jc w:val="center"/>
    </w:pPr>
  </w:style>
  <w:style w:type="paragraph" w:styleId="Subtitle">
    <w:name w:val="Subtitle"/>
    <w:aliases w:val="&quot;Field&amp;Degree&quot;"/>
    <w:basedOn w:val="Normal"/>
    <w:next w:val="Normal"/>
    <w:link w:val="SubtitleChar"/>
    <w:uiPriority w:val="99"/>
    <w:semiHidden/>
    <w:qFormat/>
    <w:rsid w:val="00520566"/>
    <w:pPr>
      <w:numPr>
        <w:ilvl w:val="1"/>
      </w:numPr>
      <w:spacing w:after="1200"/>
      <w:jc w:val="center"/>
    </w:pPr>
    <w:rPr>
      <w:rFonts w:eastAsiaTheme="minorEastAsia" w:cstheme="minorBidi"/>
      <w:szCs w:val="22"/>
    </w:rPr>
  </w:style>
  <w:style w:type="character" w:customStyle="1" w:styleId="SubtitleChar">
    <w:name w:val="Subtitle Char"/>
    <w:aliases w:val="&quot;Field&amp;Degree&quot; Char"/>
    <w:basedOn w:val="DefaultParagraphFont"/>
    <w:link w:val="Subtitle"/>
    <w:uiPriority w:val="99"/>
    <w:semiHidden/>
    <w:rsid w:val="00E865D8"/>
    <w:rPr>
      <w:rFonts w:ascii="Times New Roman" w:eastAsiaTheme="minorEastAsia" w:hAnsi="Times New Roman"/>
      <w:sz w:val="24"/>
    </w:rPr>
  </w:style>
  <w:style w:type="paragraph" w:customStyle="1" w:styleId="Month-Year">
    <w:name w:val="Month-Year"/>
    <w:basedOn w:val="Normal"/>
    <w:uiPriority w:val="10"/>
    <w:qFormat/>
    <w:rsid w:val="00351ECC"/>
    <w:pPr>
      <w:spacing w:after="0"/>
      <w:jc w:val="center"/>
    </w:pPr>
  </w:style>
  <w:style w:type="character" w:customStyle="1" w:styleId="Heading1Char">
    <w:name w:val="Heading 1 Char"/>
    <w:aliases w:val="ThesisTitle Char"/>
    <w:basedOn w:val="DefaultParagraphFont"/>
    <w:link w:val="Heading1"/>
    <w:rsid w:val="00A04C9D"/>
    <w:rPr>
      <w:rFonts w:ascii="Times New Roman" w:eastAsiaTheme="majorEastAsia" w:hAnsi="Times New Roman" w:cstheme="majorBidi"/>
      <w:spacing w:val="-10"/>
      <w:kern w:val="28"/>
      <w:sz w:val="24"/>
      <w:szCs w:val="56"/>
    </w:rPr>
  </w:style>
  <w:style w:type="paragraph" w:customStyle="1" w:styleId="CenteredText">
    <w:name w:val="Centered Text"/>
    <w:aliases w:val="Centered"/>
    <w:basedOn w:val="Normal"/>
    <w:uiPriority w:val="8"/>
    <w:qFormat/>
    <w:rsid w:val="00351ECC"/>
    <w:pPr>
      <w:spacing w:after="0"/>
      <w:jc w:val="center"/>
    </w:pPr>
    <w:rPr>
      <w:rFonts w:cs="Arial"/>
      <w:color w:val="000000"/>
      <w:szCs w:val="18"/>
      <w:shd w:val="clear" w:color="auto" w:fill="FFFFFF"/>
    </w:rPr>
  </w:style>
  <w:style w:type="character" w:customStyle="1" w:styleId="Heading4Char">
    <w:name w:val="Heading 4 Char"/>
    <w:aliases w:val="B-Head Char"/>
    <w:basedOn w:val="DefaultParagraphFont"/>
    <w:link w:val="Heading4"/>
    <w:uiPriority w:val="3"/>
    <w:rsid w:val="002D4FF4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aliases w:val="SectionTitle/A-head Char"/>
    <w:basedOn w:val="DefaultParagraphFont"/>
    <w:link w:val="Heading3"/>
    <w:uiPriority w:val="2"/>
    <w:rsid w:val="00324446"/>
    <w:rPr>
      <w:rFonts w:ascii="Times New Roman" w:hAnsi="Times New Roman" w:cs="Times New Roman"/>
      <w:sz w:val="24"/>
      <w:szCs w:val="24"/>
    </w:rPr>
  </w:style>
  <w:style w:type="paragraph" w:customStyle="1" w:styleId="C-BodyText">
    <w:name w:val="C-Body Text"/>
    <w:aliases w:val="C-Body"/>
    <w:basedOn w:val="BodyText"/>
    <w:next w:val="Normal"/>
    <w:uiPriority w:val="5"/>
    <w:qFormat/>
    <w:rsid w:val="002520E1"/>
    <w:pPr>
      <w:ind w:firstLine="0"/>
    </w:pPr>
  </w:style>
  <w:style w:type="character" w:customStyle="1" w:styleId="Heading5Char">
    <w:name w:val="Heading 5 Char"/>
    <w:aliases w:val="C-Head Char"/>
    <w:basedOn w:val="DefaultParagraphFont"/>
    <w:link w:val="Heading5"/>
    <w:uiPriority w:val="4"/>
    <w:rsid w:val="00C06627"/>
    <w:rPr>
      <w:rFonts w:ascii="Times New Roman" w:hAnsi="Times New Roman" w:cs="Times New Roman"/>
      <w:sz w:val="24"/>
      <w:szCs w:val="24"/>
      <w:u w:val="single"/>
    </w:rPr>
  </w:style>
  <w:style w:type="paragraph" w:customStyle="1" w:styleId="BlockQuote">
    <w:name w:val="Block Quote"/>
    <w:aliases w:val="BlockQuo"/>
    <w:uiPriority w:val="11"/>
    <w:qFormat/>
    <w:rsid w:val="00D5510D"/>
    <w:pPr>
      <w:spacing w:after="240" w:line="240" w:lineRule="auto"/>
      <w:ind w:left="1440"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FigureTitle">
    <w:name w:val="Figure Title"/>
    <w:aliases w:val="FigTitle"/>
    <w:next w:val="FigureDescription"/>
    <w:uiPriority w:val="20"/>
    <w:qFormat/>
    <w:rsid w:val="00086E7A"/>
    <w:pPr>
      <w:tabs>
        <w:tab w:val="left" w:pos="990"/>
      </w:tabs>
      <w:spacing w:before="760" w:after="0" w:line="480" w:lineRule="auto"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TableTitle">
    <w:name w:val="Table Title"/>
    <w:aliases w:val="TableTitle"/>
    <w:basedOn w:val="Normal"/>
    <w:uiPriority w:val="17"/>
    <w:qFormat/>
    <w:rsid w:val="009549D5"/>
    <w:pPr>
      <w:tabs>
        <w:tab w:val="left" w:pos="900"/>
      </w:tabs>
      <w:spacing w:before="480" w:after="120" w:line="240" w:lineRule="auto"/>
    </w:pPr>
    <w:rPr>
      <w:shd w:val="clear" w:color="auto" w:fill="FFFFFF"/>
    </w:rPr>
  </w:style>
  <w:style w:type="paragraph" w:customStyle="1" w:styleId="TableCell">
    <w:name w:val="Table Cell"/>
    <w:aliases w:val="Template"/>
    <w:uiPriority w:val="19"/>
    <w:qFormat/>
    <w:rsid w:val="00940960"/>
    <w:pPr>
      <w:spacing w:after="0" w:line="240" w:lineRule="auto"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styleId="TOC1">
    <w:name w:val="toc 1"/>
    <w:basedOn w:val="Normal"/>
    <w:next w:val="Normal"/>
    <w:uiPriority w:val="39"/>
    <w:rsid w:val="00A33A75"/>
    <w:pPr>
      <w:tabs>
        <w:tab w:val="right" w:leader="dot" w:pos="8640"/>
      </w:tabs>
      <w:spacing w:after="0"/>
    </w:pPr>
  </w:style>
  <w:style w:type="paragraph" w:styleId="TOC2">
    <w:name w:val="toc 2"/>
    <w:basedOn w:val="Normal"/>
    <w:next w:val="Normal"/>
    <w:uiPriority w:val="39"/>
    <w:rsid w:val="003179AE"/>
    <w:pPr>
      <w:tabs>
        <w:tab w:val="right" w:leader="dot" w:pos="8640"/>
      </w:tabs>
      <w:spacing w:after="0"/>
      <w:ind w:left="720"/>
    </w:pPr>
  </w:style>
  <w:style w:type="paragraph" w:styleId="TOC3">
    <w:name w:val="toc 3"/>
    <w:basedOn w:val="Normal"/>
    <w:next w:val="Normal"/>
    <w:uiPriority w:val="39"/>
    <w:rsid w:val="003179AE"/>
    <w:pPr>
      <w:tabs>
        <w:tab w:val="right" w:leader="dot" w:pos="8640"/>
      </w:tabs>
      <w:spacing w:after="0"/>
      <w:ind w:left="1440"/>
    </w:pPr>
  </w:style>
  <w:style w:type="paragraph" w:customStyle="1" w:styleId="FigureDescription">
    <w:name w:val="Figure Description"/>
    <w:aliases w:val="FigDesc"/>
    <w:basedOn w:val="Normal"/>
    <w:next w:val="Normal"/>
    <w:uiPriority w:val="21"/>
    <w:qFormat/>
    <w:rsid w:val="001B1F18"/>
    <w:pPr>
      <w:spacing w:after="800" w:line="240" w:lineRule="auto"/>
    </w:pPr>
    <w:rPr>
      <w:i/>
      <w:shd w:val="clear" w:color="auto" w:fill="FFFFFF"/>
    </w:rPr>
  </w:style>
  <w:style w:type="paragraph" w:customStyle="1" w:styleId="NumberedList">
    <w:name w:val="Numbered List"/>
    <w:aliases w:val="Numbers"/>
    <w:uiPriority w:val="14"/>
    <w:qFormat/>
    <w:rsid w:val="00D71995"/>
    <w:pPr>
      <w:numPr>
        <w:numId w:val="1"/>
      </w:numPr>
      <w:spacing w:after="240" w:line="480" w:lineRule="auto"/>
      <w:contextualSpacing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BulletedList">
    <w:name w:val="Bulleted List"/>
    <w:aliases w:val="Bullets"/>
    <w:uiPriority w:val="15"/>
    <w:qFormat/>
    <w:rsid w:val="00915484"/>
    <w:pPr>
      <w:numPr>
        <w:numId w:val="2"/>
      </w:numPr>
      <w:spacing w:after="0" w:line="480" w:lineRule="auto"/>
      <w:contextualSpacing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BibliographyEntry">
    <w:name w:val="Bibliography Entry"/>
    <w:aliases w:val="BibEntry"/>
    <w:uiPriority w:val="22"/>
    <w:qFormat/>
    <w:rsid w:val="009549D5"/>
    <w:pPr>
      <w:spacing w:after="240" w:line="240" w:lineRule="auto"/>
      <w:ind w:left="720" w:hanging="720"/>
    </w:pPr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Copyright">
    <w:name w:val="Copyright"/>
    <w:basedOn w:val="CenteredText"/>
    <w:uiPriority w:val="23"/>
    <w:qFormat/>
    <w:rsid w:val="00A04C9D"/>
    <w:pPr>
      <w:spacing w:before="13560"/>
    </w:pPr>
  </w:style>
  <w:style w:type="paragraph" w:styleId="Header">
    <w:name w:val="header"/>
    <w:basedOn w:val="Normal"/>
    <w:link w:val="HeaderChar"/>
    <w:uiPriority w:val="24"/>
    <w:unhideWhenUsed/>
    <w:rsid w:val="00B27435"/>
    <w:pPr>
      <w:tabs>
        <w:tab w:val="center" w:pos="4680"/>
        <w:tab w:val="right" w:pos="9360"/>
      </w:tabs>
      <w:spacing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24"/>
    <w:rsid w:val="00B2743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24"/>
    <w:unhideWhenUsed/>
    <w:rsid w:val="00C929D3"/>
    <w:pPr>
      <w:tabs>
        <w:tab w:val="center" w:pos="4680"/>
        <w:tab w:val="right" w:pos="9360"/>
      </w:tabs>
      <w:spacing w:after="0"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24"/>
    <w:rsid w:val="00D77237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D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DE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sid w:val="00C344E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929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29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29D3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29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29D3"/>
    <w:rPr>
      <w:rFonts w:ascii="Times New Roman" w:hAnsi="Times New Roman" w:cs="Times New Roman"/>
      <w:b/>
      <w:bCs/>
      <w:sz w:val="20"/>
      <w:szCs w:val="20"/>
    </w:rPr>
  </w:style>
  <w:style w:type="paragraph" w:customStyle="1" w:styleId="TableDescription">
    <w:name w:val="Table Description"/>
    <w:aliases w:val="TableDesc"/>
    <w:basedOn w:val="FigureDescription"/>
    <w:uiPriority w:val="18"/>
    <w:qFormat/>
    <w:rsid w:val="009549D5"/>
    <w:pPr>
      <w:spacing w:before="120"/>
    </w:pPr>
  </w:style>
  <w:style w:type="paragraph" w:styleId="TOC4">
    <w:name w:val="toc 4"/>
    <w:basedOn w:val="Normal"/>
    <w:next w:val="Normal"/>
    <w:uiPriority w:val="39"/>
    <w:rsid w:val="003179AE"/>
    <w:pPr>
      <w:tabs>
        <w:tab w:val="right" w:leader="dot" w:pos="8640"/>
      </w:tabs>
      <w:spacing w:after="0"/>
      <w:ind w:left="2160"/>
    </w:pPr>
  </w:style>
  <w:style w:type="character" w:styleId="FollowedHyperlink">
    <w:name w:val="FollowedHyperlink"/>
    <w:basedOn w:val="DefaultParagraphFont"/>
    <w:uiPriority w:val="99"/>
    <w:semiHidden/>
    <w:unhideWhenUsed/>
    <w:rsid w:val="00754B5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B2B57"/>
    <w:rPr>
      <w:color w:val="808080"/>
    </w:rPr>
  </w:style>
  <w:style w:type="paragraph" w:styleId="ListParagraph">
    <w:name w:val="List Paragraph"/>
    <w:basedOn w:val="Normal"/>
    <w:uiPriority w:val="99"/>
    <w:semiHidden/>
    <w:rsid w:val="00F87D1F"/>
    <w:pPr>
      <w:ind w:left="720"/>
      <w:contextualSpacing/>
    </w:pPr>
  </w:style>
  <w:style w:type="paragraph" w:styleId="BodyText">
    <w:name w:val="Body Text"/>
    <w:aliases w:val="Body"/>
    <w:basedOn w:val="Normal"/>
    <w:link w:val="BodyTextChar"/>
    <w:uiPriority w:val="7"/>
    <w:qFormat/>
    <w:rsid w:val="003A1803"/>
    <w:pPr>
      <w:spacing w:after="0"/>
      <w:ind w:firstLine="720"/>
    </w:pPr>
    <w:rPr>
      <w:shd w:val="clear" w:color="auto" w:fill="FFFFFF"/>
    </w:rPr>
  </w:style>
  <w:style w:type="character" w:customStyle="1" w:styleId="BodyTextChar">
    <w:name w:val="Body Text Char"/>
    <w:aliases w:val="Body Char"/>
    <w:basedOn w:val="DefaultParagraphFont"/>
    <w:link w:val="BodyText"/>
    <w:uiPriority w:val="7"/>
    <w:rsid w:val="003A1803"/>
    <w:rPr>
      <w:rFonts w:ascii="Times New Roman" w:hAnsi="Times New Roman" w:cs="Times New Roman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9D7D53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9D7D53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9D7D53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9D7D53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9D7D53"/>
    <w:pPr>
      <w:ind w:left="1920"/>
    </w:pPr>
  </w:style>
  <w:style w:type="paragraph" w:customStyle="1" w:styleId="Figure">
    <w:name w:val="Figure"/>
    <w:uiPriority w:val="20"/>
    <w:qFormat/>
    <w:rsid w:val="005D1228"/>
    <w:pPr>
      <w:spacing w:before="760"/>
    </w:pPr>
    <w:rPr>
      <w:rFonts w:ascii="Times New Roman" w:hAnsi="Times New Roman" w:cs="Times New Roman"/>
      <w:sz w:val="24"/>
      <w:szCs w:val="24"/>
      <w:shd w:val="clear" w:color="auto" w:fill="FFFFFF"/>
    </w:rPr>
  </w:style>
  <w:style w:type="table" w:styleId="TableGrid">
    <w:name w:val="Table Grid"/>
    <w:basedOn w:val="TableNormal"/>
    <w:uiPriority w:val="39"/>
    <w:rsid w:val="00390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F941C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941C6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941C6"/>
    <w:rPr>
      <w:vertAlign w:val="superscript"/>
    </w:rPr>
  </w:style>
  <w:style w:type="paragraph" w:styleId="Quote">
    <w:name w:val="Quote"/>
    <w:aliases w:val="Epigraph"/>
    <w:basedOn w:val="Normal"/>
    <w:next w:val="Normal"/>
    <w:link w:val="QuoteChar"/>
    <w:autoRedefine/>
    <w:uiPriority w:val="99"/>
    <w:semiHidden/>
    <w:rsid w:val="00D2487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Epigraph Char"/>
    <w:basedOn w:val="DefaultParagraphFont"/>
    <w:link w:val="Quote"/>
    <w:uiPriority w:val="99"/>
    <w:semiHidden/>
    <w:rsid w:val="00D24879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3465FB"/>
  </w:style>
  <w:style w:type="character" w:customStyle="1" w:styleId="SalutationChar">
    <w:name w:val="Salutation Char"/>
    <w:basedOn w:val="DefaultParagraphFont"/>
    <w:link w:val="Salutation"/>
    <w:uiPriority w:val="99"/>
    <w:rsid w:val="003465FB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465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pigraphAuthor">
    <w:name w:val="Epigraph Author"/>
    <w:basedOn w:val="BodyText"/>
    <w:autoRedefine/>
    <w:uiPriority w:val="99"/>
    <w:qFormat/>
    <w:rsid w:val="00D214DC"/>
    <w:pPr>
      <w:jc w:val="right"/>
    </w:pPr>
  </w:style>
  <w:style w:type="character" w:styleId="UnresolvedMention">
    <w:name w:val="Unresolved Mention"/>
    <w:basedOn w:val="DefaultParagraphFont"/>
    <w:uiPriority w:val="99"/>
    <w:semiHidden/>
    <w:unhideWhenUsed/>
    <w:rsid w:val="0092370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C5C28"/>
    <w:rPr>
      <w:b/>
      <w:bCs/>
    </w:rPr>
  </w:style>
  <w:style w:type="paragraph" w:styleId="NormalWeb">
    <w:name w:val="Normal (Web)"/>
    <w:basedOn w:val="Normal"/>
    <w:uiPriority w:val="99"/>
    <w:unhideWhenUsed/>
    <w:rsid w:val="009C5C28"/>
    <w:pPr>
      <w:spacing w:before="100" w:beforeAutospacing="1" w:after="100" w:afterAutospacing="1" w:line="240" w:lineRule="auto"/>
    </w:pPr>
    <w:rPr>
      <w:rFonts w:eastAsia="Times New Roman"/>
      <w:lang w:val="en-SG" w:eastAsia="zh-CN"/>
    </w:rPr>
  </w:style>
  <w:style w:type="character" w:styleId="Emphasis">
    <w:name w:val="Emphasis"/>
    <w:basedOn w:val="DefaultParagraphFont"/>
    <w:uiPriority w:val="20"/>
    <w:qFormat/>
    <w:rsid w:val="009C5C2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2958"/>
    <w:rPr>
      <w:rFonts w:ascii="Courier New" w:eastAsia="Times New Roman" w:hAnsi="Courier New" w:cs="Courier New"/>
      <w:sz w:val="20"/>
      <w:szCs w:val="20"/>
    </w:rPr>
  </w:style>
  <w:style w:type="paragraph" w:customStyle="1" w:styleId="Text">
    <w:name w:val="Text"/>
    <w:basedOn w:val="Normal"/>
    <w:rsid w:val="00022A0F"/>
    <w:pPr>
      <w:widowControl w:val="0"/>
      <w:autoSpaceDE w:val="0"/>
      <w:autoSpaceDN w:val="0"/>
      <w:spacing w:after="0" w:line="252" w:lineRule="auto"/>
      <w:ind w:firstLine="202"/>
      <w:jc w:val="both"/>
    </w:pPr>
    <w:rPr>
      <w:rFonts w:eastAsia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rxiv.org/abs/2504.17544?utm_source=chatgpt.com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www.nature.com/articles/s42256-024-00969-6?utm_source=chatgpt.com" TargetMode="External"/><Relationship Id="rId17" Type="http://schemas.openxmlformats.org/officeDocument/2006/relationships/hyperlink" Target="https://github.com/nujgnil/AI-ethic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rxiv.org/abs/2008.09094?utm_source=chatgpt.com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rxiv.org/abs/2402.01651?utm_source=chatgpt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hendrycks/ethics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SALT-NLP/normbank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ng%20Jun\Desktop\PSB\Masters\Data_Science_Project\Report\thesis%20paper\data%20and%20project%20manage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47c7a7-201d-4fd1-b061-320e39927fa6" xsi:nil="true"/>
    <lcf76f155ced4ddcb4097134ff3c332f xmlns="8fa0fc1d-bd80-47fb-a35f-9b4442274e7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E619CE5B0C9458323E0289773CDB2" ma:contentTypeVersion="13" ma:contentTypeDescription="Create a new document." ma:contentTypeScope="" ma:versionID="a63989fa12e49b30413b2cc17eee567c">
  <xsd:schema xmlns:xsd="http://www.w3.org/2001/XMLSchema" xmlns:xs="http://www.w3.org/2001/XMLSchema" xmlns:p="http://schemas.microsoft.com/office/2006/metadata/properties" xmlns:ns2="8fa0fc1d-bd80-47fb-a35f-9b4442274e73" xmlns:ns3="b547c7a7-201d-4fd1-b061-320e39927fa6" targetNamespace="http://schemas.microsoft.com/office/2006/metadata/properties" ma:root="true" ma:fieldsID="97c49544893c4cf780a07531db0e7f35" ns2:_="" ns3:_="">
    <xsd:import namespace="8fa0fc1d-bd80-47fb-a35f-9b4442274e73"/>
    <xsd:import namespace="b547c7a7-201d-4fd1-b061-320e39927f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0fc1d-bd80-47fb-a35f-9b4442274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a9ac694-edb1-4dcf-a64a-965ed273ba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7c7a7-201d-4fd1-b061-320e39927fa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b92e8330-1141-4ebc-a559-19060a1f332a}" ma:internalName="TaxCatchAll" ma:showField="CatchAllData" ma:web="b547c7a7-201d-4fd1-b061-320e39927f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CA577D-FEEF-482F-BA77-960FB70F6C19}">
  <ds:schemaRefs>
    <ds:schemaRef ds:uri="http://schemas.microsoft.com/office/2006/metadata/properties"/>
    <ds:schemaRef ds:uri="http://schemas.microsoft.com/office/infopath/2007/PartnerControls"/>
    <ds:schemaRef ds:uri="b547c7a7-201d-4fd1-b061-320e39927fa6"/>
    <ds:schemaRef ds:uri="8fa0fc1d-bd80-47fb-a35f-9b4442274e73"/>
  </ds:schemaRefs>
</ds:datastoreItem>
</file>

<file path=customXml/itemProps2.xml><?xml version="1.0" encoding="utf-8"?>
<ds:datastoreItem xmlns:ds="http://schemas.openxmlformats.org/officeDocument/2006/customXml" ds:itemID="{1D4DC707-92E4-4316-A04E-EB82A5B68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a0fc1d-bd80-47fb-a35f-9b4442274e73"/>
    <ds:schemaRef ds:uri="b547c7a7-201d-4fd1-b061-320e39927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C05EF6-3C86-4BF8-8F65-939956D2A6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01C557-CEF7-427D-B819-762B914EB9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 and project management</Template>
  <TotalTime>117</TotalTime>
  <Pages>3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Harvard Thesis template</vt:lpstr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Harvard Thesis template</dc:title>
  <dc:subject/>
  <dc:creator>Ling Jun</dc:creator>
  <cp:keywords/>
  <dc:description/>
  <cp:lastModifiedBy>ling jun lee</cp:lastModifiedBy>
  <cp:revision>142</cp:revision>
  <cp:lastPrinted>2024-03-11T16:34:00Z</cp:lastPrinted>
  <dcterms:created xsi:type="dcterms:W3CDTF">2025-10-04T11:27:00Z</dcterms:created>
  <dcterms:modified xsi:type="dcterms:W3CDTF">2025-10-17T05:15:00Z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0x010100276E619CE5B0C9458323E0289773CDB2</vt:lpwstr>
  </property>
</Properties>
</file>